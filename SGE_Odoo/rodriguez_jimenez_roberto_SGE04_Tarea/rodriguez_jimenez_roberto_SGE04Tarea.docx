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32440" w14:textId="77777777" w:rsidR="0074032A" w:rsidRDefault="0074032A" w:rsidP="00516016">
      <w:pPr>
        <w:jc w:val="center"/>
        <w:rPr>
          <w:b/>
          <w:bCs/>
          <w:sz w:val="32"/>
          <w:szCs w:val="32"/>
        </w:rPr>
      </w:pPr>
      <w:bookmarkStart w:id="0" w:name="_Hlk95481572"/>
      <w:bookmarkEnd w:id="0"/>
    </w:p>
    <w:p w14:paraId="5AA30CC5" w14:textId="120AC681" w:rsidR="00516016" w:rsidRPr="00516016" w:rsidRDefault="00C93687" w:rsidP="0051601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SISTEMAS DE GESTIÓN EMPRESARIAL</w:t>
      </w:r>
    </w:p>
    <w:p w14:paraId="3C2DCF43" w14:textId="733E5639" w:rsidR="00516016" w:rsidRPr="00516016" w:rsidRDefault="00516016" w:rsidP="00516016">
      <w:pPr>
        <w:jc w:val="center"/>
        <w:rPr>
          <w:b/>
          <w:bCs/>
        </w:rPr>
      </w:pPr>
      <w:r w:rsidRPr="00516016">
        <w:rPr>
          <w:b/>
          <w:bCs/>
        </w:rPr>
        <w:t xml:space="preserve">TEMA </w:t>
      </w:r>
      <w:r w:rsidR="00711EDF">
        <w:rPr>
          <w:b/>
          <w:bCs/>
        </w:rPr>
        <w:t>5</w:t>
      </w:r>
      <w:r w:rsidR="00C93687">
        <w:rPr>
          <w:b/>
          <w:bCs/>
        </w:rPr>
        <w:t xml:space="preserve">, Tarea </w:t>
      </w:r>
      <w:r w:rsidRPr="00516016">
        <w:rPr>
          <w:b/>
          <w:bCs/>
        </w:rPr>
        <w:t xml:space="preserve"> </w:t>
      </w:r>
    </w:p>
    <w:p w14:paraId="4475142F" w14:textId="22BFE84B" w:rsidR="00516016" w:rsidRDefault="00711EDF" w:rsidP="00516016">
      <w:pPr>
        <w:jc w:val="center"/>
        <w:rPr>
          <w:b/>
          <w:bCs/>
        </w:rPr>
      </w:pPr>
      <w:r>
        <w:rPr>
          <w:b/>
          <w:bCs/>
        </w:rPr>
        <w:t xml:space="preserve">Desarrollo de </w:t>
      </w:r>
      <w:r w:rsidRPr="00711EDF">
        <w:rPr>
          <w:b/>
          <w:bCs/>
          <w:color w:val="000000" w:themeColor="text1"/>
        </w:rPr>
        <w:t>componentes</w:t>
      </w:r>
    </w:p>
    <w:p w14:paraId="6C7BB403" w14:textId="2CAD05B3" w:rsidR="00A51B64" w:rsidRDefault="00A51B64" w:rsidP="00516016">
      <w:pPr>
        <w:jc w:val="center"/>
        <w:rPr>
          <w:b/>
          <w:bCs/>
        </w:rPr>
      </w:pPr>
    </w:p>
    <w:p w14:paraId="05911909" w14:textId="0AC679E3" w:rsidR="00B10D7E" w:rsidRPr="00B10D7E" w:rsidRDefault="00B10D7E" w:rsidP="00516016">
      <w:pPr>
        <w:jc w:val="center"/>
        <w:rPr>
          <w:b/>
          <w:bCs/>
          <w:u w:val="single"/>
        </w:rPr>
      </w:pPr>
      <w:bookmarkStart w:id="1" w:name="contenido"/>
      <w:r w:rsidRPr="00B10D7E">
        <w:rPr>
          <w:b/>
          <w:bCs/>
          <w:u w:val="single"/>
        </w:rPr>
        <w:t>Contenido</w:t>
      </w:r>
    </w:p>
    <w:bookmarkEnd w:id="1"/>
    <w:p w14:paraId="4BA3B2D2" w14:textId="6455BE36" w:rsidR="00A8063F" w:rsidRDefault="00A8063F" w:rsidP="00F11498"/>
    <w:bookmarkStart w:id="2" w:name="enunciado"/>
    <w:p w14:paraId="6F669EA5" w14:textId="5D65B854" w:rsidR="00993169" w:rsidRDefault="006B1180" w:rsidP="00E0446C">
      <w:pPr>
        <w:pStyle w:val="Prrafodelista"/>
        <w:numPr>
          <w:ilvl w:val="0"/>
          <w:numId w:val="33"/>
        </w:numPr>
      </w:pPr>
      <w:r>
        <w:fldChar w:fldCharType="begin"/>
      </w:r>
      <w:r>
        <w:instrText xml:space="preserve"> HYPERLINK  \l "enunciado" </w:instrText>
      </w:r>
      <w:r>
        <w:fldChar w:fldCharType="separate"/>
      </w:r>
      <w:r w:rsidR="00E0446C" w:rsidRPr="006B1180">
        <w:rPr>
          <w:rStyle w:val="Hipervnculo"/>
        </w:rPr>
        <w:t>Enunciado</w:t>
      </w:r>
      <w:r>
        <w:fldChar w:fldCharType="end"/>
      </w:r>
    </w:p>
    <w:p w14:paraId="44503521" w14:textId="5D669F0A" w:rsidR="00E0446C" w:rsidRDefault="00640856" w:rsidP="00E0446C">
      <w:pPr>
        <w:pStyle w:val="Prrafodelista"/>
        <w:numPr>
          <w:ilvl w:val="0"/>
          <w:numId w:val="33"/>
        </w:numPr>
      </w:pPr>
      <w:hyperlink w:anchor="previo" w:history="1">
        <w:r w:rsidR="00E0446C" w:rsidRPr="00CC3C22">
          <w:rPr>
            <w:rStyle w:val="Hipervnculo"/>
          </w:rPr>
          <w:t>Previo</w:t>
        </w:r>
      </w:hyperlink>
    </w:p>
    <w:p w14:paraId="6880FD24" w14:textId="29EE132F" w:rsidR="00E0446C" w:rsidRDefault="00640856" w:rsidP="00E0446C">
      <w:pPr>
        <w:pStyle w:val="Prrafodelista"/>
        <w:numPr>
          <w:ilvl w:val="0"/>
          <w:numId w:val="33"/>
        </w:numPr>
      </w:pPr>
      <w:hyperlink w:anchor="ejercicio1" w:history="1">
        <w:r w:rsidR="00E0446C" w:rsidRPr="00CC3C22">
          <w:rPr>
            <w:rStyle w:val="Hipervnculo"/>
          </w:rPr>
          <w:t>Ejercicios</w:t>
        </w:r>
      </w:hyperlink>
    </w:p>
    <w:p w14:paraId="76146E8C" w14:textId="6EBEECDB" w:rsidR="00E0446C" w:rsidRDefault="00640856" w:rsidP="00E0446C">
      <w:pPr>
        <w:pStyle w:val="Prrafodelista"/>
        <w:numPr>
          <w:ilvl w:val="1"/>
          <w:numId w:val="33"/>
        </w:numPr>
      </w:pPr>
      <w:hyperlink w:anchor="ejercicio1" w:history="1">
        <w:r w:rsidR="00E0446C" w:rsidRPr="00CC3C22">
          <w:rPr>
            <w:rStyle w:val="Hipervnculo"/>
          </w:rPr>
          <w:t>Ejercicio 1</w:t>
        </w:r>
      </w:hyperlink>
    </w:p>
    <w:p w14:paraId="45C629DF" w14:textId="3FDCFD85" w:rsidR="00E0446C" w:rsidRPr="003269AE" w:rsidRDefault="00640856" w:rsidP="00E0446C">
      <w:pPr>
        <w:pStyle w:val="Prrafodelista"/>
        <w:numPr>
          <w:ilvl w:val="1"/>
          <w:numId w:val="33"/>
        </w:numPr>
        <w:rPr>
          <w:rStyle w:val="Hipervnculo"/>
          <w:color w:val="auto"/>
          <w:u w:val="none"/>
        </w:rPr>
      </w:pPr>
      <w:hyperlink w:anchor="ejercicio2" w:history="1">
        <w:r w:rsidR="00E0446C" w:rsidRPr="00CC3C22">
          <w:rPr>
            <w:rStyle w:val="Hipervnculo"/>
          </w:rPr>
          <w:t>Ejercicio 2</w:t>
        </w:r>
      </w:hyperlink>
    </w:p>
    <w:p w14:paraId="1BF6B428" w14:textId="26A4C469" w:rsidR="003269AE" w:rsidRPr="003269AE" w:rsidRDefault="00640856" w:rsidP="003269AE">
      <w:pPr>
        <w:pStyle w:val="Prrafodelista"/>
        <w:numPr>
          <w:ilvl w:val="2"/>
          <w:numId w:val="33"/>
        </w:numPr>
        <w:rPr>
          <w:rStyle w:val="Hipervnculo"/>
          <w:color w:val="auto"/>
          <w:u w:val="none"/>
        </w:rPr>
      </w:pPr>
      <w:hyperlink w:anchor="importarClientes" w:history="1">
        <w:r w:rsidR="003269AE" w:rsidRPr="003269AE">
          <w:rPr>
            <w:rStyle w:val="Hipervnculo"/>
          </w:rPr>
          <w:t>Importar CSV Clientes</w:t>
        </w:r>
      </w:hyperlink>
    </w:p>
    <w:p w14:paraId="29A218D3" w14:textId="1D600B61" w:rsidR="003269AE" w:rsidRDefault="00640856" w:rsidP="003269AE">
      <w:pPr>
        <w:pStyle w:val="Prrafodelista"/>
        <w:numPr>
          <w:ilvl w:val="2"/>
          <w:numId w:val="33"/>
        </w:numPr>
      </w:pPr>
      <w:hyperlink w:anchor="importarProductos" w:history="1">
        <w:r w:rsidR="003269AE" w:rsidRPr="00501AB5">
          <w:rPr>
            <w:rStyle w:val="Hipervnculo"/>
          </w:rPr>
          <w:t>Importar CSV Productos</w:t>
        </w:r>
      </w:hyperlink>
    </w:p>
    <w:p w14:paraId="22C0DE0F" w14:textId="5B2420AF" w:rsidR="00E0446C" w:rsidRDefault="00640856" w:rsidP="00E0446C">
      <w:pPr>
        <w:pStyle w:val="Prrafodelista"/>
        <w:numPr>
          <w:ilvl w:val="1"/>
          <w:numId w:val="33"/>
        </w:numPr>
      </w:pPr>
      <w:hyperlink w:anchor="ejercicio3" w:history="1">
        <w:r w:rsidR="00E0446C" w:rsidRPr="00CC3C22">
          <w:rPr>
            <w:rStyle w:val="Hipervnculo"/>
          </w:rPr>
          <w:t>Ejercicio 3</w:t>
        </w:r>
      </w:hyperlink>
    </w:p>
    <w:p w14:paraId="50DAEE8A" w14:textId="55F9F7DE" w:rsidR="00E0446C" w:rsidRDefault="00640856" w:rsidP="00E0446C">
      <w:pPr>
        <w:pStyle w:val="Prrafodelista"/>
        <w:numPr>
          <w:ilvl w:val="1"/>
          <w:numId w:val="33"/>
        </w:numPr>
      </w:pPr>
      <w:hyperlink w:anchor="ejercicio4" w:history="1">
        <w:r w:rsidR="00E0446C" w:rsidRPr="00CC3C22">
          <w:rPr>
            <w:rStyle w:val="Hipervnculo"/>
          </w:rPr>
          <w:t>Ejercicio 4</w:t>
        </w:r>
      </w:hyperlink>
    </w:p>
    <w:p w14:paraId="1D2EEFA7" w14:textId="24FE3AA2" w:rsidR="00E0446C" w:rsidRDefault="00640856" w:rsidP="006B1180">
      <w:pPr>
        <w:pStyle w:val="Prrafodelista"/>
        <w:numPr>
          <w:ilvl w:val="0"/>
          <w:numId w:val="33"/>
        </w:numPr>
      </w:pPr>
      <w:hyperlink w:anchor="anexo" w:history="1">
        <w:r w:rsidR="006B1180" w:rsidRPr="00CC3C22">
          <w:rPr>
            <w:rStyle w:val="Hipervnculo"/>
          </w:rPr>
          <w:t>Anexo</w:t>
        </w:r>
      </w:hyperlink>
    </w:p>
    <w:p w14:paraId="481C2C65" w14:textId="7C09CB92" w:rsidR="006A70BF" w:rsidRPr="00735356" w:rsidRDefault="00640856" w:rsidP="006A70BF">
      <w:pPr>
        <w:pStyle w:val="Prrafodelista"/>
        <w:numPr>
          <w:ilvl w:val="1"/>
          <w:numId w:val="33"/>
        </w:numPr>
        <w:rPr>
          <w:rStyle w:val="Hipervnculo"/>
          <w:color w:val="auto"/>
          <w:u w:val="none"/>
        </w:rPr>
      </w:pPr>
      <w:hyperlink w:anchor="csvProductos" w:history="1">
        <w:r w:rsidR="006A70BF" w:rsidRPr="006A70BF">
          <w:rPr>
            <w:rStyle w:val="Hipervnculo"/>
          </w:rPr>
          <w:t>Archivo CSV productos</w:t>
        </w:r>
      </w:hyperlink>
    </w:p>
    <w:p w14:paraId="1ED3A869" w14:textId="0A51E4A6" w:rsidR="00735356" w:rsidRPr="0082520A" w:rsidRDefault="00640856" w:rsidP="006A70BF">
      <w:pPr>
        <w:pStyle w:val="Prrafodelista"/>
        <w:numPr>
          <w:ilvl w:val="1"/>
          <w:numId w:val="33"/>
        </w:numPr>
        <w:rPr>
          <w:rStyle w:val="Hipervnculo"/>
          <w:color w:val="auto"/>
          <w:u w:val="none"/>
        </w:rPr>
      </w:pPr>
      <w:hyperlink w:anchor="anexocliente" w:history="1">
        <w:r w:rsidR="00735356" w:rsidRPr="00735356">
          <w:rPr>
            <w:rStyle w:val="Hipervnculo"/>
          </w:rPr>
          <w:t>Cliente/Proveedor</w:t>
        </w:r>
      </w:hyperlink>
    </w:p>
    <w:p w14:paraId="054965CA" w14:textId="27DAB900" w:rsidR="00DB50FA" w:rsidRPr="00811B16" w:rsidRDefault="00640856" w:rsidP="00CF2645">
      <w:pPr>
        <w:pStyle w:val="Prrafodelista"/>
        <w:numPr>
          <w:ilvl w:val="1"/>
          <w:numId w:val="33"/>
        </w:numPr>
        <w:rPr>
          <w:lang w:val="en-GB"/>
        </w:rPr>
      </w:pPr>
      <w:hyperlink w:anchor="anexoCrearCampos" w:history="1">
        <w:r w:rsidR="0082520A" w:rsidRPr="00811B16">
          <w:rPr>
            <w:rStyle w:val="Hipervnculo"/>
            <w:lang w:val="en-GB"/>
          </w:rPr>
          <w:t xml:space="preserve">Crear </w:t>
        </w:r>
        <w:r w:rsidR="006E3B57" w:rsidRPr="00811B16">
          <w:rPr>
            <w:rStyle w:val="Hipervnculo"/>
            <w:lang w:val="en-GB"/>
          </w:rPr>
          <w:t>campos</w:t>
        </w:r>
        <w:r w:rsidR="00811B16" w:rsidRPr="00811B16">
          <w:rPr>
            <w:rStyle w:val="Hipervnculo"/>
            <w:lang w:val="en-GB"/>
          </w:rPr>
          <w:t xml:space="preserve"> </w:t>
        </w:r>
      </w:hyperlink>
    </w:p>
    <w:p w14:paraId="2221EE01" w14:textId="21EE93D5" w:rsidR="00811B16" w:rsidRPr="00811B16" w:rsidRDefault="00640856" w:rsidP="00811B16">
      <w:pPr>
        <w:pStyle w:val="Prrafodelista"/>
        <w:numPr>
          <w:ilvl w:val="1"/>
          <w:numId w:val="33"/>
        </w:numPr>
      </w:pPr>
      <w:hyperlink w:anchor="anexoErrorPermisos" w:history="1">
        <w:r w:rsidR="00811B16" w:rsidRPr="00811B16">
          <w:rPr>
            <w:rStyle w:val="Hipervnculo"/>
            <w:rFonts w:cs="Times New Roman"/>
            <w:sz w:val="22"/>
          </w:rPr>
          <w:t>Error de acceso por permisos (odoo.exceptions.AccessError)</w:t>
        </w:r>
      </w:hyperlink>
    </w:p>
    <w:p w14:paraId="5CD2180F" w14:textId="0CF8069A" w:rsidR="00DB50FA" w:rsidRDefault="00DB50FA">
      <w:pPr>
        <w:rPr>
          <w:b/>
          <w:bCs/>
        </w:rPr>
      </w:pPr>
      <w:r>
        <w:rPr>
          <w:b/>
          <w:bCs/>
        </w:rPr>
        <w:t>Notas:</w:t>
      </w:r>
    </w:p>
    <w:p w14:paraId="3B418C9D" w14:textId="77777777" w:rsidR="00344BE9" w:rsidRDefault="00385778">
      <w:r>
        <w:t>Los ejercicios presentan algunas dificultades debidas a la desactualización</w:t>
      </w:r>
      <w:r w:rsidR="000D6D18">
        <w:t>.</w:t>
      </w:r>
      <w:r w:rsidR="000D6D18">
        <w:br/>
        <w:t>El ejercicio lo hago con Odoo 14</w:t>
      </w:r>
      <w:r w:rsidR="005178B8">
        <w:t xml:space="preserve"> (2020)</w:t>
      </w:r>
      <w:r w:rsidR="000D6D18">
        <w:t xml:space="preserve"> (actualmente está en uso Odoo 15</w:t>
      </w:r>
      <w:r w:rsidR="002912AB">
        <w:t>, 2021</w:t>
      </w:r>
      <w:r w:rsidR="000D6D18">
        <w:t xml:space="preserve">) y </w:t>
      </w:r>
      <w:r w:rsidR="00D942C4">
        <w:t>la última versión “compatible” con el ejercicio es Odoo 12</w:t>
      </w:r>
      <w:r w:rsidR="002912AB">
        <w:t xml:space="preserve"> (2018)</w:t>
      </w:r>
      <w:r w:rsidR="00D942C4">
        <w:t>.</w:t>
      </w:r>
    </w:p>
    <w:p w14:paraId="1032187E" w14:textId="77777777" w:rsidR="00344BE9" w:rsidRDefault="00344BE9">
      <w:r w:rsidRPr="00344BE9">
        <w:rPr>
          <w:u w:val="single"/>
        </w:rPr>
        <w:t>Problemas</w:t>
      </w:r>
      <w:r>
        <w:t>:</w:t>
      </w:r>
    </w:p>
    <w:p w14:paraId="37DDF93A" w14:textId="77777777" w:rsidR="00135890" w:rsidRDefault="00344BE9" w:rsidP="00135890">
      <w:pPr>
        <w:pStyle w:val="Prrafodelista"/>
        <w:numPr>
          <w:ilvl w:val="0"/>
          <w:numId w:val="38"/>
        </w:numPr>
      </w:pPr>
      <w:r>
        <w:t>Ejercicio 2:</w:t>
      </w:r>
      <w:r w:rsidR="00877858">
        <w:tab/>
      </w:r>
    </w:p>
    <w:p w14:paraId="639EF194" w14:textId="77777777" w:rsidR="00135890" w:rsidRDefault="00877858" w:rsidP="00135890">
      <w:pPr>
        <w:pStyle w:val="Prrafodelista"/>
        <w:numPr>
          <w:ilvl w:val="1"/>
          <w:numId w:val="38"/>
        </w:numPr>
      </w:pPr>
      <w:r>
        <w:t>Cambios en la estructura del objeto res_partner</w:t>
      </w:r>
      <w:r w:rsidR="0019218C">
        <w:t>:</w:t>
      </w:r>
    </w:p>
    <w:p w14:paraId="3F4055A2" w14:textId="77777777" w:rsidR="00135890" w:rsidRDefault="0019218C" w:rsidP="00135890">
      <w:pPr>
        <w:pStyle w:val="Prrafodelista"/>
        <w:numPr>
          <w:ilvl w:val="2"/>
          <w:numId w:val="38"/>
        </w:numPr>
      </w:pPr>
      <w:r>
        <w:t>Cliente /</w:t>
      </w:r>
      <w:r w:rsidR="006F1EC3">
        <w:t>provee</w:t>
      </w:r>
      <w:r>
        <w:t xml:space="preserve">dor: </w:t>
      </w:r>
      <w:r w:rsidR="00670E97">
        <w:t>no existe tal diferencia entre los contactos. Se eliminó del formulario de contactos la pos</w:t>
      </w:r>
      <w:r w:rsidR="006F1EC3">
        <w:t>ibilidad de marcarlo como cliente o proveedor.</w:t>
      </w:r>
    </w:p>
    <w:p w14:paraId="7E81C82C" w14:textId="1848128B" w:rsidR="00812230" w:rsidRDefault="00FF4B6A" w:rsidP="00976E0A">
      <w:pPr>
        <w:pStyle w:val="Prrafodelista"/>
        <w:numPr>
          <w:ilvl w:val="3"/>
          <w:numId w:val="38"/>
        </w:numPr>
      </w:pPr>
      <w:r>
        <w:t>Solución: usar los campos supplier_rank y customer_rank.</w:t>
      </w:r>
    </w:p>
    <w:p w14:paraId="1FFC2442" w14:textId="5D4A046A" w:rsidR="00812230" w:rsidRDefault="00976E0A" w:rsidP="00812230">
      <w:pPr>
        <w:pStyle w:val="Prrafodelista"/>
        <w:numPr>
          <w:ilvl w:val="2"/>
          <w:numId w:val="38"/>
        </w:numPr>
      </w:pPr>
      <w:r>
        <w:t>Fax: no existe el campo para el fax. Entiendo que se considera tecnología obsoleta.</w:t>
      </w:r>
    </w:p>
    <w:p w14:paraId="7B982F72" w14:textId="79264313" w:rsidR="00976E0A" w:rsidRDefault="00976E0A" w:rsidP="00976E0A">
      <w:pPr>
        <w:pStyle w:val="Prrafodelista"/>
        <w:numPr>
          <w:ilvl w:val="3"/>
          <w:numId w:val="38"/>
        </w:numPr>
      </w:pPr>
      <w:r>
        <w:t>Solución: no se integra el campo “Fax”.</w:t>
      </w:r>
    </w:p>
    <w:p w14:paraId="4BE83354" w14:textId="192DE933" w:rsidR="00DD24AF" w:rsidRDefault="00DD24AF" w:rsidP="00DD24AF">
      <w:pPr>
        <w:pStyle w:val="Prrafodelista"/>
        <w:numPr>
          <w:ilvl w:val="2"/>
          <w:numId w:val="38"/>
        </w:numPr>
      </w:pPr>
      <w:r>
        <w:t xml:space="preserve">Tipo de compañía: </w:t>
      </w:r>
      <w:r w:rsidR="00697A25">
        <w:t>Cualquier contacto es de tipo “Contacto”. Al importar los clientes</w:t>
      </w:r>
      <w:r w:rsidR="009E09D8">
        <w:t xml:space="preserve"> es posible que estos no sean una compañía.</w:t>
      </w:r>
    </w:p>
    <w:p w14:paraId="11581967" w14:textId="3B07BF5C" w:rsidR="009E09D8" w:rsidRDefault="009E09D8" w:rsidP="009E09D8">
      <w:pPr>
        <w:pStyle w:val="Prrafodelista"/>
        <w:numPr>
          <w:ilvl w:val="3"/>
          <w:numId w:val="38"/>
        </w:numPr>
      </w:pPr>
      <w:r>
        <w:t>Solución: incorporar el campo “is_company”</w:t>
      </w:r>
      <w:r w:rsidR="00C65843">
        <w:t>.</w:t>
      </w:r>
    </w:p>
    <w:p w14:paraId="2B2578E5" w14:textId="195AA8D9" w:rsidR="00976E0A" w:rsidRDefault="00976E0A" w:rsidP="00976E0A">
      <w:pPr>
        <w:ind w:left="1800"/>
      </w:pPr>
    </w:p>
    <w:p w14:paraId="4B87457C" w14:textId="0A29BE9A" w:rsidR="00D460E6" w:rsidRDefault="00D460E6" w:rsidP="00812230">
      <w:pPr>
        <w:pStyle w:val="Prrafodelista"/>
        <w:numPr>
          <w:ilvl w:val="2"/>
          <w:numId w:val="38"/>
        </w:numPr>
      </w:pPr>
      <w:r>
        <w:br w:type="page"/>
      </w:r>
    </w:p>
    <w:p w14:paraId="79D66280" w14:textId="77777777" w:rsidR="00D460E6" w:rsidRDefault="00D460E6" w:rsidP="00AA14A8"/>
    <w:p w14:paraId="26567C6E" w14:textId="461FB3BF" w:rsidR="00052839" w:rsidRPr="00D460E6" w:rsidRDefault="00052839" w:rsidP="00AA14A8">
      <w:pPr>
        <w:rPr>
          <w:rFonts w:cs="Times New Roman"/>
          <w:sz w:val="22"/>
        </w:rPr>
      </w:pPr>
      <w:r w:rsidRPr="00D460E6">
        <w:rPr>
          <w:rFonts w:cs="Times New Roman"/>
          <w:b/>
          <w:bCs/>
          <w:sz w:val="22"/>
        </w:rPr>
        <w:t xml:space="preserve">Enunciado </w:t>
      </w:r>
      <w:bookmarkEnd w:id="2"/>
      <w:r w:rsidRPr="00D460E6">
        <w:rPr>
          <w:rFonts w:cs="Times New Roman"/>
          <w:b/>
          <w:bCs/>
          <w:noProof/>
          <w:sz w:val="22"/>
        </w:rPr>
        <w:drawing>
          <wp:inline distT="0" distB="0" distL="0" distR="0" wp14:anchorId="519870B1" wp14:editId="60282964">
            <wp:extent cx="180000" cy="180000"/>
            <wp:effectExtent l="0" t="0" r="0" b="0"/>
            <wp:docPr id="130" name="Gráfico 130" descr="Piso superior contorn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ráfico 130" descr="Piso superior contorno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4F36" w14:textId="77777777" w:rsidR="00C05D0F" w:rsidRPr="00D460E6" w:rsidRDefault="00C05D0F" w:rsidP="00874CB9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  <w:r w:rsidRPr="00D460E6">
        <w:rPr>
          <w:sz w:val="22"/>
          <w:szCs w:val="22"/>
        </w:rPr>
        <w:t xml:space="preserve">La empresa </w:t>
      </w:r>
      <w:r w:rsidRPr="00D460E6">
        <w:rPr>
          <w:b/>
          <w:bCs/>
          <w:sz w:val="22"/>
          <w:szCs w:val="22"/>
        </w:rPr>
        <w:t>Datalab</w:t>
      </w:r>
      <w:r w:rsidRPr="00D460E6">
        <w:rPr>
          <w:sz w:val="22"/>
          <w:szCs w:val="22"/>
        </w:rPr>
        <w:t xml:space="preserve"> se ha puesto en contacto con </w:t>
      </w:r>
      <w:r w:rsidRPr="00D460E6">
        <w:rPr>
          <w:b/>
          <w:bCs/>
          <w:sz w:val="22"/>
          <w:szCs w:val="22"/>
        </w:rPr>
        <w:t>BK Programación</w:t>
      </w:r>
      <w:r w:rsidRPr="00D460E6">
        <w:rPr>
          <w:sz w:val="22"/>
          <w:szCs w:val="22"/>
        </w:rPr>
        <w:t xml:space="preserve"> para solicitarles un programa de gestión empresarial. La situación actual es que disponen de una aplicación principal para todo lo relativo a la gestión financiera de su empresa, almacén y nóminas. El área Comercial trabaja con hojas de cálculo y sistemas gestores de bases de datos no conectados con la aplicación principal. Además, la aplicación principal es un software privativo que no puede modificarse para adaptarse a ciertas necesidades que tiene la empresa. Por todo ello, en </w:t>
      </w:r>
      <w:r w:rsidRPr="00D460E6">
        <w:rPr>
          <w:b/>
          <w:bCs/>
          <w:sz w:val="22"/>
          <w:szCs w:val="22"/>
        </w:rPr>
        <w:t>Datalab</w:t>
      </w:r>
      <w:r w:rsidRPr="00D460E6">
        <w:rPr>
          <w:sz w:val="22"/>
          <w:szCs w:val="22"/>
        </w:rPr>
        <w:t xml:space="preserve"> han tomado la decisión de implantar un ERP.</w:t>
      </w:r>
    </w:p>
    <w:p w14:paraId="1224A8BB" w14:textId="275E38B9" w:rsidR="00C05D0F" w:rsidRPr="00D460E6" w:rsidRDefault="00C05D0F" w:rsidP="00C05D0F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0E6">
        <w:rPr>
          <w:sz w:val="22"/>
          <w:szCs w:val="22"/>
        </w:rPr>
        <w:t xml:space="preserve">Imagina que formas parte del equipo de proyecto de </w:t>
      </w:r>
      <w:r w:rsidRPr="00D460E6">
        <w:rPr>
          <w:b/>
          <w:bCs/>
          <w:sz w:val="22"/>
          <w:szCs w:val="22"/>
        </w:rPr>
        <w:t>BK Programación</w:t>
      </w:r>
      <w:r w:rsidRPr="00D460E6">
        <w:rPr>
          <w:sz w:val="22"/>
          <w:szCs w:val="22"/>
        </w:rPr>
        <w:t xml:space="preserve"> y tienes que realizar la implantación de un ERP</w:t>
      </w:r>
      <w:r w:rsidR="00874CB9" w:rsidRPr="00D460E6">
        <w:rPr>
          <w:sz w:val="22"/>
          <w:szCs w:val="22"/>
        </w:rPr>
        <w:t xml:space="preserve"> </w:t>
      </w:r>
      <w:r w:rsidRPr="00D460E6">
        <w:rPr>
          <w:sz w:val="22"/>
          <w:szCs w:val="22"/>
        </w:rPr>
        <w:t xml:space="preserve">en </w:t>
      </w:r>
      <w:r w:rsidRPr="00D460E6">
        <w:rPr>
          <w:b/>
          <w:bCs/>
          <w:sz w:val="22"/>
          <w:szCs w:val="22"/>
        </w:rPr>
        <w:t>Datalab</w:t>
      </w:r>
      <w:r w:rsidRPr="00D460E6">
        <w:rPr>
          <w:sz w:val="22"/>
          <w:szCs w:val="22"/>
        </w:rPr>
        <w:t>.</w:t>
      </w:r>
    </w:p>
    <w:p w14:paraId="2369C6CE" w14:textId="77777777" w:rsidR="00C05D0F" w:rsidRPr="00D460E6" w:rsidRDefault="00C05D0F" w:rsidP="00C05D0F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0E6">
        <w:rPr>
          <w:sz w:val="22"/>
          <w:szCs w:val="22"/>
        </w:rPr>
        <w:t xml:space="preserve">Ten en cuenta que en el nombre de los objetos </w:t>
      </w:r>
      <w:r w:rsidRPr="00D460E6">
        <w:rPr>
          <w:b/>
          <w:bCs/>
          <w:sz w:val="22"/>
          <w:szCs w:val="22"/>
        </w:rPr>
        <w:t>AA</w:t>
      </w:r>
      <w:r w:rsidRPr="00D460E6">
        <w:rPr>
          <w:sz w:val="22"/>
          <w:szCs w:val="22"/>
        </w:rPr>
        <w:t xml:space="preserve"> y </w:t>
      </w:r>
      <w:r w:rsidRPr="00D460E6">
        <w:rPr>
          <w:b/>
          <w:bCs/>
          <w:sz w:val="22"/>
          <w:szCs w:val="22"/>
        </w:rPr>
        <w:t>BB</w:t>
      </w:r>
      <w:r w:rsidRPr="00D460E6">
        <w:rPr>
          <w:sz w:val="22"/>
          <w:szCs w:val="22"/>
        </w:rPr>
        <w:t xml:space="preserve"> corresponden a las dos primeras letras de tu primer y segundo apellido, respectivamente.</w:t>
      </w:r>
    </w:p>
    <w:p w14:paraId="2BFCA182" w14:textId="05A99B29" w:rsidR="00C05D0F" w:rsidRDefault="00C05D0F" w:rsidP="00C05D0F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0E6">
        <w:rPr>
          <w:sz w:val="22"/>
          <w:szCs w:val="22"/>
        </w:rPr>
        <w:t>Realiza las operaciones necesarias para:</w:t>
      </w:r>
    </w:p>
    <w:p w14:paraId="56B23767" w14:textId="0E045D83" w:rsidR="00D460E6" w:rsidRDefault="00D460E6" w:rsidP="00C05D0F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58841E10" w14:textId="77777777" w:rsidR="00D460E6" w:rsidRPr="00D460E6" w:rsidRDefault="00D460E6" w:rsidP="00C05D0F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15CCB572" w14:textId="17AD0776" w:rsidR="00C05D0F" w:rsidRDefault="00C05D0F" w:rsidP="00C05D0F">
      <w:pPr>
        <w:numPr>
          <w:ilvl w:val="0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 xml:space="preserve">Crear una aplicación ERP llamada </w:t>
      </w:r>
      <w:r w:rsidRPr="00D460E6">
        <w:rPr>
          <w:rFonts w:cs="Times New Roman"/>
          <w:b/>
          <w:bCs/>
          <w:sz w:val="22"/>
        </w:rPr>
        <w:t>baseAABB</w:t>
      </w:r>
      <w:r w:rsidRPr="00D460E6">
        <w:rPr>
          <w:rFonts w:cs="Times New Roman"/>
          <w:sz w:val="22"/>
        </w:rPr>
        <w:t>, que disponga de todos los módulos necesarios para operar en una pequeña y mediana empresa española.</w:t>
      </w:r>
    </w:p>
    <w:p w14:paraId="6403ED0B" w14:textId="5F8243D9" w:rsidR="00D460E6" w:rsidRDefault="00D460E6" w:rsidP="00D460E6">
      <w:pPr>
        <w:spacing w:after="0" w:line="240" w:lineRule="auto"/>
        <w:ind w:left="502"/>
        <w:textAlignment w:val="center"/>
        <w:rPr>
          <w:rFonts w:cs="Times New Roman"/>
          <w:sz w:val="22"/>
        </w:rPr>
      </w:pPr>
    </w:p>
    <w:p w14:paraId="2371B539" w14:textId="77777777" w:rsidR="00D460E6" w:rsidRPr="00D460E6" w:rsidRDefault="00D460E6" w:rsidP="00D460E6">
      <w:pPr>
        <w:spacing w:after="0" w:line="240" w:lineRule="auto"/>
        <w:ind w:left="502"/>
        <w:textAlignment w:val="center"/>
        <w:rPr>
          <w:rFonts w:cs="Times New Roman"/>
          <w:sz w:val="22"/>
        </w:rPr>
      </w:pPr>
    </w:p>
    <w:p w14:paraId="6959993F" w14:textId="77777777" w:rsidR="00C05D0F" w:rsidRPr="00D460E6" w:rsidRDefault="00C05D0F" w:rsidP="00C05D0F">
      <w:pPr>
        <w:numPr>
          <w:ilvl w:val="0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 xml:space="preserve">Realizar la migración de datos de clientes del antiguo sistema al nuevo ERP. Nos han pedido que hagamos las primeras pruebas de importación de clientes y productos, para ello tenemos que: </w:t>
      </w:r>
    </w:p>
    <w:p w14:paraId="2D5906FD" w14:textId="77777777" w:rsidR="00C05D0F" w:rsidRPr="00D460E6" w:rsidRDefault="00C05D0F" w:rsidP="00C05D0F">
      <w:pPr>
        <w:numPr>
          <w:ilvl w:val="1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 xml:space="preserve">Crear un archivo CSV con los datos de tres clientes arbitrarios, e importar esos registros a la nueva aplicación ERP. Los datos a traspasar de cada cliente son: </w:t>
      </w:r>
    </w:p>
    <w:p w14:paraId="4B6DF07A" w14:textId="77777777" w:rsidR="00C05D0F" w:rsidRPr="00D460E6" w:rsidRDefault="00C05D0F" w:rsidP="00C05D0F">
      <w:pPr>
        <w:numPr>
          <w:ilvl w:val="2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>Código del cliente.</w:t>
      </w:r>
    </w:p>
    <w:p w14:paraId="53AF469F" w14:textId="77777777" w:rsidR="00C05D0F" w:rsidRPr="00D460E6" w:rsidRDefault="00C05D0F" w:rsidP="00C05D0F">
      <w:pPr>
        <w:numPr>
          <w:ilvl w:val="2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>Nombre del cliente.</w:t>
      </w:r>
    </w:p>
    <w:p w14:paraId="0635147D" w14:textId="77777777" w:rsidR="00C05D0F" w:rsidRPr="00D460E6" w:rsidRDefault="00C05D0F" w:rsidP="00C05D0F">
      <w:pPr>
        <w:numPr>
          <w:ilvl w:val="2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>Nombre comercial.</w:t>
      </w:r>
    </w:p>
    <w:p w14:paraId="3D5FA0E7" w14:textId="77777777" w:rsidR="00C05D0F" w:rsidRPr="00D460E6" w:rsidRDefault="00C05D0F" w:rsidP="00C05D0F">
      <w:pPr>
        <w:numPr>
          <w:ilvl w:val="2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>Calle.</w:t>
      </w:r>
    </w:p>
    <w:p w14:paraId="18AC9F2D" w14:textId="77777777" w:rsidR="00C05D0F" w:rsidRPr="00D460E6" w:rsidRDefault="00C05D0F" w:rsidP="00C05D0F">
      <w:pPr>
        <w:numPr>
          <w:ilvl w:val="2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>Ciudad.</w:t>
      </w:r>
    </w:p>
    <w:p w14:paraId="31635259" w14:textId="77777777" w:rsidR="00C05D0F" w:rsidRPr="00D460E6" w:rsidRDefault="00C05D0F" w:rsidP="00C05D0F">
      <w:pPr>
        <w:numPr>
          <w:ilvl w:val="2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>Provincia.</w:t>
      </w:r>
    </w:p>
    <w:p w14:paraId="4A5AE15F" w14:textId="77777777" w:rsidR="00C05D0F" w:rsidRPr="00D460E6" w:rsidRDefault="00C05D0F" w:rsidP="00C05D0F">
      <w:pPr>
        <w:numPr>
          <w:ilvl w:val="2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>Código postal.</w:t>
      </w:r>
    </w:p>
    <w:p w14:paraId="1B84C677" w14:textId="77777777" w:rsidR="00C05D0F" w:rsidRPr="00D460E6" w:rsidRDefault="00C05D0F" w:rsidP="00C05D0F">
      <w:pPr>
        <w:numPr>
          <w:ilvl w:val="2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>Teléfono.</w:t>
      </w:r>
    </w:p>
    <w:p w14:paraId="4FBE8B9C" w14:textId="77777777" w:rsidR="00C05D0F" w:rsidRPr="00D460E6" w:rsidRDefault="00C05D0F" w:rsidP="00C05D0F">
      <w:pPr>
        <w:numPr>
          <w:ilvl w:val="2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>Fax.</w:t>
      </w:r>
    </w:p>
    <w:p w14:paraId="5BFECB58" w14:textId="77777777" w:rsidR="00C05D0F" w:rsidRPr="00D460E6" w:rsidRDefault="00C05D0F" w:rsidP="00C05D0F">
      <w:pPr>
        <w:numPr>
          <w:ilvl w:val="2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  <w:lang w:val="en-US"/>
        </w:rPr>
        <w:t>Email</w:t>
      </w:r>
      <w:r w:rsidRPr="00D460E6">
        <w:rPr>
          <w:rFonts w:cs="Times New Roman"/>
          <w:sz w:val="22"/>
        </w:rPr>
        <w:t>.</w:t>
      </w:r>
    </w:p>
    <w:p w14:paraId="58CBC97B" w14:textId="77777777" w:rsidR="00C05D0F" w:rsidRPr="00D460E6" w:rsidRDefault="00C05D0F" w:rsidP="00C05D0F">
      <w:pPr>
        <w:numPr>
          <w:ilvl w:val="2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>País.</w:t>
      </w:r>
    </w:p>
    <w:p w14:paraId="1CFD5DB6" w14:textId="77777777" w:rsidR="00C05D0F" w:rsidRPr="00D460E6" w:rsidRDefault="00C05D0F" w:rsidP="00C05D0F">
      <w:pPr>
        <w:numPr>
          <w:ilvl w:val="2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>Si es cliente o proveedor.</w:t>
      </w:r>
    </w:p>
    <w:p w14:paraId="3F00C36B" w14:textId="77777777" w:rsidR="00C05D0F" w:rsidRPr="00D460E6" w:rsidRDefault="00C05D0F" w:rsidP="00C05D0F">
      <w:pPr>
        <w:numPr>
          <w:ilvl w:val="2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  <w:lang w:val="en-US"/>
        </w:rPr>
        <w:t>Web</w:t>
      </w:r>
      <w:r w:rsidRPr="00D460E6">
        <w:rPr>
          <w:rFonts w:cs="Times New Roman"/>
          <w:sz w:val="22"/>
        </w:rPr>
        <w:t>.</w:t>
      </w:r>
    </w:p>
    <w:p w14:paraId="1B55B178" w14:textId="77777777" w:rsidR="00C05D0F" w:rsidRPr="00D460E6" w:rsidRDefault="00C05D0F" w:rsidP="00C05D0F">
      <w:pPr>
        <w:numPr>
          <w:ilvl w:val="2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>Categoría de la empresa.</w:t>
      </w:r>
    </w:p>
    <w:p w14:paraId="41861B04" w14:textId="0D926B56" w:rsidR="00C05D0F" w:rsidRDefault="00C05D0F" w:rsidP="00C05D0F">
      <w:pPr>
        <w:numPr>
          <w:ilvl w:val="1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 xml:space="preserve">Dado el siguiente archivo CSV con datos de productos, importar esos registros a la nueva aplicación ERP, haciendo modificaciones en el archivo si fuera necesario para que la importación se pueda realizar. </w:t>
      </w:r>
      <w:r w:rsidRPr="00D460E6">
        <w:rPr>
          <w:rFonts w:cs="Times New Roman"/>
          <w:sz w:val="22"/>
        </w:rPr>
        <w:br/>
      </w:r>
      <w:hyperlink r:id="rId14" w:history="1">
        <w:r w:rsidRPr="00D460E6">
          <w:rPr>
            <w:rStyle w:val="Hipervnculo"/>
            <w:rFonts w:cs="Times New Roman"/>
            <w:sz w:val="22"/>
          </w:rPr>
          <w:t>Archivo CSV de productos.</w:t>
        </w:r>
      </w:hyperlink>
      <w:r w:rsidRPr="00D460E6">
        <w:rPr>
          <w:rFonts w:cs="Times New Roman"/>
          <w:sz w:val="22"/>
        </w:rPr>
        <w:t xml:space="preserve"> (0.01 MB) </w:t>
      </w:r>
    </w:p>
    <w:p w14:paraId="452C8D18" w14:textId="5C4219EE" w:rsidR="00D460E6" w:rsidRDefault="00D460E6" w:rsidP="00D460E6">
      <w:pPr>
        <w:spacing w:after="0" w:line="240" w:lineRule="auto"/>
        <w:ind w:left="1222"/>
        <w:textAlignment w:val="center"/>
        <w:rPr>
          <w:rFonts w:cs="Times New Roman"/>
          <w:sz w:val="22"/>
        </w:rPr>
      </w:pPr>
    </w:p>
    <w:p w14:paraId="6EE9B193" w14:textId="77777777" w:rsidR="00D460E6" w:rsidRPr="00D460E6" w:rsidRDefault="00D460E6" w:rsidP="00D460E6">
      <w:pPr>
        <w:spacing w:after="0" w:line="240" w:lineRule="auto"/>
        <w:ind w:left="1222"/>
        <w:textAlignment w:val="center"/>
        <w:rPr>
          <w:rFonts w:cs="Times New Roman"/>
          <w:sz w:val="22"/>
        </w:rPr>
      </w:pPr>
    </w:p>
    <w:p w14:paraId="50C73ACC" w14:textId="60457A96" w:rsidR="00C05D0F" w:rsidRDefault="00C05D0F" w:rsidP="00D460E6">
      <w:pPr>
        <w:numPr>
          <w:ilvl w:val="0"/>
          <w:numId w:val="30"/>
        </w:numPr>
        <w:spacing w:after="0" w:line="240" w:lineRule="auto"/>
        <w:jc w:val="both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 xml:space="preserve">Nos hemos dado cuenta </w:t>
      </w:r>
      <w:r w:rsidR="00031736" w:rsidRPr="00D460E6">
        <w:rPr>
          <w:rFonts w:cs="Times New Roman"/>
          <w:sz w:val="22"/>
        </w:rPr>
        <w:t>de que</w:t>
      </w:r>
      <w:r w:rsidRPr="00D460E6">
        <w:rPr>
          <w:rFonts w:cs="Times New Roman"/>
          <w:sz w:val="22"/>
        </w:rPr>
        <w:t xml:space="preserve"> existen incongruencias en los datos importados. Un compañero experto en bases de datos va a actualizar masivamente los datos incorrectos, para ello nos ha pedido que creemos un procedimiento almacenado que muestre el nombre del cliente, la provincia y el país al que pertenece dicho cliente.</w:t>
      </w:r>
    </w:p>
    <w:p w14:paraId="74EAAF2C" w14:textId="164E46BF" w:rsidR="00D460E6" w:rsidRDefault="00D460E6" w:rsidP="00D460E6">
      <w:pPr>
        <w:spacing w:after="0" w:line="240" w:lineRule="auto"/>
        <w:ind w:left="502"/>
        <w:jc w:val="both"/>
        <w:textAlignment w:val="center"/>
        <w:rPr>
          <w:rFonts w:cs="Times New Roman"/>
          <w:sz w:val="22"/>
        </w:rPr>
      </w:pPr>
    </w:p>
    <w:p w14:paraId="53FCC80E" w14:textId="77777777" w:rsidR="00D460E6" w:rsidRPr="00D460E6" w:rsidRDefault="00D460E6" w:rsidP="00D460E6">
      <w:pPr>
        <w:spacing w:after="0" w:line="240" w:lineRule="auto"/>
        <w:ind w:left="502"/>
        <w:jc w:val="both"/>
        <w:textAlignment w:val="center"/>
        <w:rPr>
          <w:rFonts w:cs="Times New Roman"/>
          <w:sz w:val="22"/>
        </w:rPr>
      </w:pPr>
    </w:p>
    <w:p w14:paraId="062795DB" w14:textId="77777777" w:rsidR="00C05D0F" w:rsidRPr="00D460E6" w:rsidRDefault="00C05D0F" w:rsidP="00C05D0F">
      <w:pPr>
        <w:numPr>
          <w:ilvl w:val="0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 xml:space="preserve">Crear un informe personalizado llamado </w:t>
      </w:r>
      <w:r w:rsidRPr="00D460E6">
        <w:rPr>
          <w:rFonts w:cs="Times New Roman"/>
          <w:b/>
          <w:bCs/>
          <w:sz w:val="22"/>
        </w:rPr>
        <w:t>InformeAABB</w:t>
      </w:r>
      <w:r w:rsidRPr="00D460E6">
        <w:rPr>
          <w:rFonts w:cs="Times New Roman"/>
          <w:sz w:val="22"/>
        </w:rPr>
        <w:t xml:space="preserve"> con dos vistas (árbol y formulario) que muestre los siguientes datos: </w:t>
      </w:r>
    </w:p>
    <w:p w14:paraId="37AC9BB2" w14:textId="77777777" w:rsidR="00C05D0F" w:rsidRPr="00D460E6" w:rsidRDefault="00C05D0F" w:rsidP="00C05D0F">
      <w:pPr>
        <w:numPr>
          <w:ilvl w:val="1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>Nombre de la empresa.</w:t>
      </w:r>
    </w:p>
    <w:p w14:paraId="73DDCAC9" w14:textId="77777777" w:rsidR="00C05D0F" w:rsidRPr="00D460E6" w:rsidRDefault="00C05D0F" w:rsidP="00C05D0F">
      <w:pPr>
        <w:numPr>
          <w:ilvl w:val="1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>Provincia.</w:t>
      </w:r>
    </w:p>
    <w:p w14:paraId="1EB97A08" w14:textId="77777777" w:rsidR="00C05D0F" w:rsidRPr="00D460E6" w:rsidRDefault="00C05D0F" w:rsidP="00C05D0F">
      <w:pPr>
        <w:numPr>
          <w:ilvl w:val="1"/>
          <w:numId w:val="30"/>
        </w:numPr>
        <w:spacing w:after="0" w:line="240" w:lineRule="auto"/>
        <w:textAlignment w:val="center"/>
        <w:rPr>
          <w:rFonts w:cs="Times New Roman"/>
          <w:sz w:val="22"/>
        </w:rPr>
      </w:pPr>
      <w:r w:rsidRPr="00D460E6">
        <w:rPr>
          <w:rFonts w:cs="Times New Roman"/>
          <w:sz w:val="22"/>
        </w:rPr>
        <w:t>País.</w:t>
      </w:r>
    </w:p>
    <w:p w14:paraId="3211FCD2" w14:textId="40BC9DF3" w:rsidR="00D460E6" w:rsidRDefault="00D460E6">
      <w:pPr>
        <w:rPr>
          <w:rFonts w:cs="Times New Roman"/>
          <w:b/>
          <w:bCs/>
          <w:sz w:val="22"/>
        </w:rPr>
      </w:pPr>
      <w:bookmarkStart w:id="3" w:name="previo"/>
      <w:r>
        <w:rPr>
          <w:rFonts w:cs="Times New Roman"/>
          <w:b/>
          <w:bCs/>
          <w:sz w:val="22"/>
        </w:rPr>
        <w:br w:type="page"/>
      </w:r>
    </w:p>
    <w:p w14:paraId="2C240E70" w14:textId="7F8EBB61" w:rsidR="00F94D2E" w:rsidRPr="00FE0B2D" w:rsidRDefault="00D460E6">
      <w:pPr>
        <w:rPr>
          <w:rFonts w:eastAsia="Times New Roman" w:cs="Times New Roman"/>
          <w:sz w:val="28"/>
          <w:szCs w:val="28"/>
          <w:lang w:eastAsia="es-ES"/>
        </w:rPr>
      </w:pPr>
      <w:r w:rsidRPr="00FE0B2D">
        <w:rPr>
          <w:rFonts w:cs="Times New Roman"/>
          <w:b/>
          <w:bCs/>
          <w:sz w:val="28"/>
          <w:szCs w:val="28"/>
        </w:rPr>
        <w:lastRenderedPageBreak/>
        <w:br/>
      </w:r>
      <w:r w:rsidR="00235D7F" w:rsidRPr="00FE0B2D">
        <w:rPr>
          <w:rFonts w:cs="Times New Roman"/>
          <w:b/>
          <w:bCs/>
          <w:sz w:val="28"/>
          <w:szCs w:val="28"/>
        </w:rPr>
        <w:t>Previo</w:t>
      </w:r>
      <w:r w:rsidR="005230B1" w:rsidRPr="00FE0B2D">
        <w:rPr>
          <w:rFonts w:cs="Times New Roman"/>
          <w:b/>
          <w:bCs/>
          <w:sz w:val="28"/>
          <w:szCs w:val="28"/>
        </w:rPr>
        <w:t xml:space="preserve"> </w:t>
      </w:r>
      <w:bookmarkEnd w:id="3"/>
      <w:r w:rsidR="005230B1" w:rsidRPr="00FE0B2D">
        <w:rPr>
          <w:rFonts w:eastAsia="Times New Roman" w:cs="Times New Roman"/>
          <w:b/>
          <w:bCs/>
          <w:noProof/>
          <w:sz w:val="28"/>
          <w:szCs w:val="28"/>
          <w:lang w:eastAsia="es-ES"/>
        </w:rPr>
        <w:drawing>
          <wp:inline distT="0" distB="0" distL="0" distR="0" wp14:anchorId="7BF1AF12" wp14:editId="01D65136">
            <wp:extent cx="180000" cy="180000"/>
            <wp:effectExtent l="0" t="0" r="0" b="0"/>
            <wp:docPr id="166" name="Gráfico 166" descr="Piso superior contorn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ráfico 130" descr="Piso superior contorno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11C4" w14:textId="748781CD" w:rsidR="0049290B" w:rsidRDefault="0049290B" w:rsidP="00135EEC">
      <w:pPr>
        <w:rPr>
          <w:rFonts w:cs="Times New Roman"/>
          <w:sz w:val="22"/>
        </w:rPr>
      </w:pPr>
      <w:r w:rsidRPr="00D428B6">
        <w:rPr>
          <w:rFonts w:cs="Times New Roman"/>
          <w:sz w:val="22"/>
        </w:rPr>
        <w:t>Instalación de Odoo</w:t>
      </w:r>
      <w:r w:rsidR="00D428B6" w:rsidRPr="00D428B6">
        <w:rPr>
          <w:rFonts w:cs="Times New Roman"/>
          <w:sz w:val="22"/>
        </w:rPr>
        <w:t xml:space="preserve"> 14 en </w:t>
      </w:r>
      <w:r w:rsidR="00D428B6">
        <w:rPr>
          <w:rFonts w:cs="Times New Roman"/>
          <w:sz w:val="22"/>
        </w:rPr>
        <w:t>Windows 10</w:t>
      </w:r>
      <w:r w:rsidR="00DF0B69">
        <w:rPr>
          <w:rFonts w:cs="Times New Roman"/>
          <w:sz w:val="22"/>
        </w:rPr>
        <w:t xml:space="preserve"> y Ubuntu 18.04</w:t>
      </w:r>
      <w:r w:rsidR="00D428B6">
        <w:rPr>
          <w:rFonts w:cs="Times New Roman"/>
          <w:sz w:val="22"/>
        </w:rPr>
        <w:t xml:space="preserve"> (Virtual Box)</w:t>
      </w:r>
      <w:r w:rsidR="00701205">
        <w:rPr>
          <w:rFonts w:cs="Times New Roman"/>
          <w:sz w:val="22"/>
        </w:rPr>
        <w:t xml:space="preserve"> sin </w:t>
      </w:r>
      <w:r w:rsidR="002A7CCF">
        <w:rPr>
          <w:rFonts w:cs="Times New Roman"/>
          <w:sz w:val="22"/>
        </w:rPr>
        <w:t>datos de ejemplo.</w:t>
      </w:r>
    </w:p>
    <w:p w14:paraId="6EC5779D" w14:textId="2165D248" w:rsidR="00D36A67" w:rsidRDefault="00D36A67" w:rsidP="00D36A67">
      <w:pPr>
        <w:jc w:val="center"/>
        <w:rPr>
          <w:rFonts w:cs="Times New Roman"/>
          <w:sz w:val="22"/>
        </w:rPr>
      </w:pPr>
      <w:r w:rsidRPr="00D36A67">
        <w:rPr>
          <w:rFonts w:cs="Times New Roman"/>
          <w:noProof/>
          <w:sz w:val="22"/>
        </w:rPr>
        <w:drawing>
          <wp:inline distT="0" distB="0" distL="0" distR="0" wp14:anchorId="43A6F28E" wp14:editId="15781FA6">
            <wp:extent cx="2419350" cy="91865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6000" cy="92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E2AE" w14:textId="6661A90C" w:rsidR="00C31B0E" w:rsidRPr="00D428B6" w:rsidRDefault="0080312D" w:rsidP="00D36A67">
      <w:pPr>
        <w:jc w:val="center"/>
        <w:rPr>
          <w:rFonts w:cs="Times New Roman"/>
          <w:sz w:val="22"/>
        </w:rPr>
      </w:pPr>
      <w:r w:rsidRPr="0080312D">
        <w:rPr>
          <w:rFonts w:cs="Times New Roman"/>
          <w:noProof/>
          <w:sz w:val="22"/>
        </w:rPr>
        <w:drawing>
          <wp:inline distT="0" distB="0" distL="0" distR="0" wp14:anchorId="4B9F1038" wp14:editId="003A2351">
            <wp:extent cx="2752725" cy="187024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9744" cy="188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AD0B" w14:textId="77777777" w:rsidR="0049290B" w:rsidRPr="00D428B6" w:rsidRDefault="0049290B" w:rsidP="00135EEC">
      <w:pPr>
        <w:rPr>
          <w:rFonts w:cs="Times New Roman"/>
          <w:sz w:val="22"/>
          <w:u w:val="single"/>
        </w:rPr>
      </w:pPr>
    </w:p>
    <w:p w14:paraId="72B6E299" w14:textId="733A61C5" w:rsidR="00A80855" w:rsidRPr="00551372" w:rsidRDefault="00A80855" w:rsidP="00135EEC">
      <w:pPr>
        <w:rPr>
          <w:rFonts w:cs="Times New Roman"/>
          <w:sz w:val="22"/>
        </w:rPr>
      </w:pPr>
      <w:r w:rsidRPr="00551372">
        <w:rPr>
          <w:rFonts w:cs="Times New Roman"/>
          <w:sz w:val="22"/>
          <w:u w:val="single"/>
        </w:rPr>
        <w:t>Aplicación</w:t>
      </w:r>
      <w:r w:rsidRPr="00551372">
        <w:rPr>
          <w:rFonts w:cs="Times New Roman"/>
          <w:sz w:val="22"/>
        </w:rPr>
        <w:t>: baseROJI</w:t>
      </w:r>
    </w:p>
    <w:p w14:paraId="5DC0045C" w14:textId="77777777" w:rsidR="00A80855" w:rsidRDefault="00A80855" w:rsidP="00135EEC">
      <w:pPr>
        <w:rPr>
          <w:rFonts w:cs="Times New Roman"/>
          <w:sz w:val="22"/>
        </w:rPr>
      </w:pPr>
      <w:r w:rsidRPr="00A80855">
        <w:rPr>
          <w:rFonts w:cs="Times New Roman"/>
          <w:sz w:val="22"/>
          <w:u w:val="single"/>
        </w:rPr>
        <w:t>Empresa</w:t>
      </w:r>
      <w:r w:rsidRPr="00A80855">
        <w:rPr>
          <w:rFonts w:cs="Times New Roman"/>
          <w:sz w:val="22"/>
        </w:rPr>
        <w:t>: Datalab, una e</w:t>
      </w:r>
      <w:r>
        <w:rPr>
          <w:rFonts w:cs="Times New Roman"/>
          <w:sz w:val="22"/>
        </w:rPr>
        <w:t>mpresa pequeña.</w:t>
      </w:r>
    </w:p>
    <w:p w14:paraId="08ACBFF2" w14:textId="77777777" w:rsidR="001338EE" w:rsidRDefault="00A80855" w:rsidP="00135EEC">
      <w:pPr>
        <w:rPr>
          <w:rFonts w:cs="Times New Roman"/>
          <w:sz w:val="22"/>
        </w:rPr>
      </w:pPr>
      <w:r w:rsidRPr="00A80855">
        <w:rPr>
          <w:rFonts w:cs="Times New Roman"/>
          <w:sz w:val="22"/>
          <w:u w:val="single"/>
        </w:rPr>
        <w:t>Aplicaciones que ya tienen</w:t>
      </w:r>
      <w:r>
        <w:rPr>
          <w:rFonts w:cs="Times New Roman"/>
          <w:sz w:val="22"/>
        </w:rPr>
        <w:t>:</w:t>
      </w:r>
    </w:p>
    <w:p w14:paraId="30EE2D1E" w14:textId="77777777" w:rsidR="001338EE" w:rsidRDefault="001338EE" w:rsidP="001338EE">
      <w:pPr>
        <w:ind w:left="135"/>
        <w:rPr>
          <w:rFonts w:cs="Times New Roman"/>
          <w:sz w:val="22"/>
        </w:rPr>
      </w:pPr>
      <w:r>
        <w:rPr>
          <w:rFonts w:cs="Times New Roman"/>
          <w:sz w:val="22"/>
        </w:rPr>
        <w:t>.- Gestión financiera, almacén y nóminas.</w:t>
      </w:r>
      <w:r>
        <w:rPr>
          <w:rFonts w:cs="Times New Roman"/>
          <w:sz w:val="22"/>
        </w:rPr>
        <w:br/>
        <w:t>.- Hojas de cálculo.</w:t>
      </w:r>
      <w:r>
        <w:rPr>
          <w:rFonts w:cs="Times New Roman"/>
          <w:sz w:val="22"/>
        </w:rPr>
        <w:br/>
        <w:t>.- Bases de datos sin interconexión.</w:t>
      </w:r>
      <w:r>
        <w:rPr>
          <w:rFonts w:cs="Times New Roman"/>
          <w:sz w:val="22"/>
        </w:rPr>
        <w:br/>
        <w:t>.- El software es privativo.</w:t>
      </w:r>
    </w:p>
    <w:p w14:paraId="21A79C2F" w14:textId="73770502" w:rsidR="00FE0B2D" w:rsidRDefault="00FE0B2D" w:rsidP="00FE0B2D">
      <w:pPr>
        <w:rPr>
          <w:rFonts w:cs="Times New Roman"/>
          <w:sz w:val="22"/>
        </w:rPr>
      </w:pPr>
    </w:p>
    <w:p w14:paraId="1A633FED" w14:textId="7C9A009C" w:rsidR="009D2BD4" w:rsidRDefault="00FE0B2D" w:rsidP="00FE0B2D">
      <w:pPr>
        <w:rPr>
          <w:rFonts w:cs="Times New Roman"/>
          <w:sz w:val="22"/>
        </w:rPr>
      </w:pPr>
      <w:r>
        <w:rPr>
          <w:rFonts w:cs="Times New Roman"/>
          <w:b/>
          <w:bCs/>
          <w:sz w:val="22"/>
        </w:rPr>
        <w:t>Selección del ERP</w:t>
      </w:r>
    </w:p>
    <w:p w14:paraId="03E87622" w14:textId="555F179F" w:rsidR="00014FD2" w:rsidRPr="00014FD2" w:rsidRDefault="00014FD2" w:rsidP="00014FD2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  <w:lang w:eastAsia="es-ES"/>
        </w:rPr>
      </w:pPr>
      <w:r w:rsidRPr="00014FD2">
        <w:rPr>
          <w:rFonts w:ascii="Calibri" w:eastAsia="Times New Roman" w:hAnsi="Calibri" w:cs="Calibri"/>
          <w:b/>
          <w:bCs/>
          <w:sz w:val="20"/>
          <w:szCs w:val="20"/>
          <w:lang w:eastAsia="es-ES"/>
        </w:rPr>
        <w:t xml:space="preserve">Tipos de empresa y necesidades de ERP </w:t>
      </w: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91"/>
        <w:gridCol w:w="442"/>
        <w:gridCol w:w="425"/>
        <w:gridCol w:w="426"/>
        <w:gridCol w:w="434"/>
        <w:gridCol w:w="418"/>
        <w:gridCol w:w="423"/>
        <w:gridCol w:w="426"/>
        <w:gridCol w:w="425"/>
        <w:gridCol w:w="425"/>
        <w:gridCol w:w="425"/>
      </w:tblGrid>
      <w:tr w:rsidR="00AB643C" w:rsidRPr="00014FD2" w14:paraId="139BD9F1" w14:textId="77777777" w:rsidTr="005B7755">
        <w:trPr>
          <w:jc w:val="center"/>
        </w:trPr>
        <w:tc>
          <w:tcPr>
            <w:tcW w:w="1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08A124" w14:textId="0F6B5113" w:rsidR="00014FD2" w:rsidRPr="00014FD2" w:rsidRDefault="005B7755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>
              <w:rPr>
                <w:rFonts w:ascii="Calibri" w:eastAsia="Times New Roman" w:hAnsi="Calibri" w:cs="Calibri"/>
                <w:noProof/>
                <w:sz w:val="16"/>
                <w:szCs w:val="1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32640" behindDoc="0" locked="0" layoutInCell="1" allowOverlap="1" wp14:anchorId="24065F7B" wp14:editId="2C648AFB">
                      <wp:simplePos x="0" y="0"/>
                      <wp:positionH relativeFrom="column">
                        <wp:posOffset>695325</wp:posOffset>
                      </wp:positionH>
                      <wp:positionV relativeFrom="paragraph">
                        <wp:posOffset>784225</wp:posOffset>
                      </wp:positionV>
                      <wp:extent cx="514350" cy="228600"/>
                      <wp:effectExtent l="0" t="9525" r="9525" b="9525"/>
                      <wp:wrapNone/>
                      <wp:docPr id="273" name="Cuadro de texto 2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51435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7A24D3D" w14:textId="6C7FCB15" w:rsidR="00014FD2" w:rsidRPr="00E009B9" w:rsidRDefault="00014FD2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009B9">
                                    <w:rPr>
                                      <w:sz w:val="20"/>
                                      <w:szCs w:val="20"/>
                                    </w:rPr>
                                    <w:t>CRM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4065F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73" o:spid="_x0000_s1026" type="#_x0000_t202" style="position:absolute;left:0;text-align:left;margin-left:54.75pt;margin-top:61.75pt;width:40.5pt;height:18pt;rotation:-90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" fillcolor="white [3201]" stroked="f" strokeweight=".5pt">
                      <v:textbox>
                        <w:txbxContent>
                          <w:p w14:paraId="77A24D3D" w14:textId="6C7FCB15" w:rsidR="00014FD2" w:rsidRPr="00E009B9" w:rsidRDefault="00014F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009B9">
                              <w:rPr>
                                <w:sz w:val="20"/>
                                <w:szCs w:val="20"/>
                              </w:rPr>
                              <w:t>CRM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Calibri" w:eastAsia="Times New Roman" w:hAnsi="Calibri" w:cs="Calibri"/>
                <w:noProof/>
                <w:sz w:val="16"/>
                <w:szCs w:val="1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2CED7D56" wp14:editId="28348970">
                      <wp:simplePos x="0" y="0"/>
                      <wp:positionH relativeFrom="column">
                        <wp:posOffset>690880</wp:posOffset>
                      </wp:positionH>
                      <wp:positionV relativeFrom="paragraph">
                        <wp:posOffset>469265</wp:posOffset>
                      </wp:positionV>
                      <wp:extent cx="1113790" cy="238760"/>
                      <wp:effectExtent l="0" t="635" r="9525" b="9525"/>
                      <wp:wrapNone/>
                      <wp:docPr id="276" name="Cuadro de texto 2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113790" cy="238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803EFA" w14:textId="0F2117D2" w:rsidR="00AB643C" w:rsidRPr="00E009B9" w:rsidRDefault="00AB643C" w:rsidP="00AB643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PROVEEDORES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ED7D56" id="Cuadro de texto 276" o:spid="_x0000_s1027" type="#_x0000_t202" style="position:absolute;left:0;text-align:left;margin-left:54.4pt;margin-top:36.95pt;width:87.7pt;height:18.8pt;rotation:-90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" fillcolor="white [3201]" stroked="f" strokeweight=".5pt">
                      <v:textbox>
                        <w:txbxContent>
                          <w:p w14:paraId="0C803EFA" w14:textId="0F2117D2" w:rsidR="00AB643C" w:rsidRPr="00E009B9" w:rsidRDefault="00AB643C" w:rsidP="00AB64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PROVEEDORES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1A8AB0" w14:textId="709043CE" w:rsidR="00014FD2" w:rsidRPr="00014FD2" w:rsidRDefault="00AB643C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noProof/>
                <w:sz w:val="16"/>
                <w:szCs w:val="1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1" allowOverlap="1" wp14:anchorId="6533F217" wp14:editId="028967C1">
                      <wp:simplePos x="0" y="0"/>
                      <wp:positionH relativeFrom="column">
                        <wp:posOffset>128905</wp:posOffset>
                      </wp:positionH>
                      <wp:positionV relativeFrom="paragraph">
                        <wp:posOffset>537845</wp:posOffset>
                      </wp:positionV>
                      <wp:extent cx="996315" cy="234315"/>
                      <wp:effectExtent l="0" t="0" r="0" b="0"/>
                      <wp:wrapNone/>
                      <wp:docPr id="277" name="Cuadro de texto 2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996315" cy="2343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C0FDA4" w14:textId="6B9F59B8" w:rsidR="00AB643C" w:rsidRPr="00E009B9" w:rsidRDefault="00AB643C" w:rsidP="00AB643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009B9">
                                    <w:rPr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OMPRAS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33F217" id="Cuadro de texto 277" o:spid="_x0000_s1028" type="#_x0000_t202" style="position:absolute;left:0;text-align:left;margin-left:10.15pt;margin-top:42.35pt;width:78.45pt;height:18.45pt;rotation:-90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" fillcolor="white [3201]" stroked="f" strokeweight=".5pt">
                      <v:textbox>
                        <w:txbxContent>
                          <w:p w14:paraId="17C0FDA4" w14:textId="6B9F59B8" w:rsidR="00AB643C" w:rsidRPr="00E009B9" w:rsidRDefault="00AB643C" w:rsidP="00AB64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009B9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OMPRAS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476D02" w14:textId="43D633DB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</w:p>
        </w:tc>
        <w:tc>
          <w:tcPr>
            <w:tcW w:w="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2DD539" w14:textId="11CDEBE2" w:rsidR="00014FD2" w:rsidRPr="00014FD2" w:rsidRDefault="005B7755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noProof/>
                <w:sz w:val="16"/>
                <w:szCs w:val="1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38784" behindDoc="0" locked="0" layoutInCell="1" allowOverlap="1" wp14:anchorId="296C8A5D" wp14:editId="6C5E1753">
                      <wp:simplePos x="0" y="0"/>
                      <wp:positionH relativeFrom="column">
                        <wp:posOffset>-23811</wp:posOffset>
                      </wp:positionH>
                      <wp:positionV relativeFrom="paragraph">
                        <wp:posOffset>658177</wp:posOffset>
                      </wp:positionV>
                      <wp:extent cx="773430" cy="225428"/>
                      <wp:effectExtent l="7302" t="0" r="0" b="0"/>
                      <wp:wrapNone/>
                      <wp:docPr id="279" name="Cuadro de texto 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773430" cy="2254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F06F23" w14:textId="44E9CF20" w:rsidR="00AB643C" w:rsidRPr="00E009B9" w:rsidRDefault="00AB643C" w:rsidP="00AB643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VENTAS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6C8A5D" id="Cuadro de texto 279" o:spid="_x0000_s1029" type="#_x0000_t202" style="position:absolute;left:0;text-align:left;margin-left:-1.85pt;margin-top:51.8pt;width:60.9pt;height:17.75pt;rotation:-90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" fillcolor="white [3201]" stroked="f" strokeweight=".5pt">
                      <v:textbox>
                        <w:txbxContent>
                          <w:p w14:paraId="23F06F23" w14:textId="44E9CF20" w:rsidR="00AB643C" w:rsidRPr="00E009B9" w:rsidRDefault="00AB643C" w:rsidP="00AB64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VENTAS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B643C">
              <w:rPr>
                <w:rFonts w:ascii="Calibri" w:eastAsia="Times New Roman" w:hAnsi="Calibri" w:cs="Calibri"/>
                <w:noProof/>
                <w:sz w:val="16"/>
                <w:szCs w:val="1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7D9EB59D" wp14:editId="70B1BE8B">
                      <wp:simplePos x="0" y="0"/>
                      <wp:positionH relativeFrom="column">
                        <wp:posOffset>201612</wp:posOffset>
                      </wp:positionH>
                      <wp:positionV relativeFrom="paragraph">
                        <wp:posOffset>606108</wp:posOffset>
                      </wp:positionV>
                      <wp:extent cx="847725" cy="247650"/>
                      <wp:effectExtent l="0" t="4762" r="4762" b="4763"/>
                      <wp:wrapNone/>
                      <wp:docPr id="284" name="Cuadro de texto 2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84772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3EF40C" w14:textId="78363738" w:rsidR="00AB643C" w:rsidRPr="00E009B9" w:rsidRDefault="00AB643C" w:rsidP="00AB643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ALMACÉN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EB59D" id="Cuadro de texto 284" o:spid="_x0000_s1030" type="#_x0000_t202" style="position:absolute;left:0;text-align:left;margin-left:15.85pt;margin-top:47.75pt;width:66.75pt;height:19.5pt;rotation:-90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" fillcolor="white [3201]" stroked="f" strokeweight=".5pt">
                      <v:textbox>
                        <w:txbxContent>
                          <w:p w14:paraId="6F3EF40C" w14:textId="78363738" w:rsidR="00AB643C" w:rsidRPr="00E009B9" w:rsidRDefault="00AB643C" w:rsidP="00AB64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ALMACÉN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</w:p>
        </w:tc>
        <w:tc>
          <w:tcPr>
            <w:tcW w:w="4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59A9F9" w14:textId="78605A87" w:rsidR="00014FD2" w:rsidRPr="00014FD2" w:rsidRDefault="00AB643C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noProof/>
                <w:sz w:val="16"/>
                <w:szCs w:val="1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4CA8D03B" wp14:editId="6DE7C0EC">
                      <wp:simplePos x="0" y="0"/>
                      <wp:positionH relativeFrom="column">
                        <wp:posOffset>124460</wp:posOffset>
                      </wp:positionH>
                      <wp:positionV relativeFrom="paragraph">
                        <wp:posOffset>555625</wp:posOffset>
                      </wp:positionV>
                      <wp:extent cx="971550" cy="228600"/>
                      <wp:effectExtent l="0" t="9525" r="9525" b="9525"/>
                      <wp:wrapNone/>
                      <wp:docPr id="287" name="Cuadro de texto 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97155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8C65A5" w14:textId="6D227696" w:rsidR="00AB643C" w:rsidRDefault="00AB643C" w:rsidP="00AB643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PRODUCTOS</w:t>
                                  </w:r>
                                </w:p>
                                <w:p w14:paraId="5E2C57CB" w14:textId="77777777" w:rsidR="00AB643C" w:rsidRPr="00E009B9" w:rsidRDefault="00AB643C" w:rsidP="00AB643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A8D03B" id="Cuadro de texto 287" o:spid="_x0000_s1031" type="#_x0000_t202" style="position:absolute;left:0;text-align:left;margin-left:9.8pt;margin-top:43.75pt;width:76.5pt;height:18pt;rotation:-90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" fillcolor="white [3201]" stroked="f" strokeweight=".5pt">
                      <v:textbox>
                        <w:txbxContent>
                          <w:p w14:paraId="508C65A5" w14:textId="6D227696" w:rsidR="00AB643C" w:rsidRDefault="00AB643C" w:rsidP="00AB64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PRODUCTOS</w:t>
                            </w:r>
                          </w:p>
                          <w:p w14:paraId="5E2C57CB" w14:textId="77777777" w:rsidR="00AB643C" w:rsidRPr="00E009B9" w:rsidRDefault="00AB643C" w:rsidP="00AB64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</w:p>
        </w:tc>
        <w:tc>
          <w:tcPr>
            <w:tcW w:w="4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A8D20" w14:textId="429F2A50" w:rsidR="00014FD2" w:rsidRPr="00014FD2" w:rsidRDefault="00AB643C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noProof/>
                <w:sz w:val="16"/>
                <w:szCs w:val="1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7D9D6CDD" wp14:editId="6EE10342">
                      <wp:simplePos x="0" y="0"/>
                      <wp:positionH relativeFrom="column">
                        <wp:posOffset>112712</wp:posOffset>
                      </wp:positionH>
                      <wp:positionV relativeFrom="paragraph">
                        <wp:posOffset>553403</wp:posOffset>
                      </wp:positionV>
                      <wp:extent cx="981075" cy="220980"/>
                      <wp:effectExtent l="0" t="952" r="8572" b="8573"/>
                      <wp:wrapNone/>
                      <wp:docPr id="288" name="Cuadro de texto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 flipH="1">
                                <a:off x="0" y="0"/>
                                <a:ext cx="981075" cy="2209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3B4772" w14:textId="381B48FD" w:rsidR="00AB643C" w:rsidRPr="00E009B9" w:rsidRDefault="00AB643C" w:rsidP="00AB643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PROYECTOS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D6CDD" id="Cuadro de texto 288" o:spid="_x0000_s1032" type="#_x0000_t202" style="position:absolute;left:0;text-align:left;margin-left:8.85pt;margin-top:43.6pt;width:77.25pt;height:17.4pt;rotation:90;flip:x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" fillcolor="white [3201]" stroked="f" strokeweight=".5pt">
                      <v:textbox>
                        <w:txbxContent>
                          <w:p w14:paraId="303B4772" w14:textId="381B48FD" w:rsidR="00AB643C" w:rsidRPr="00E009B9" w:rsidRDefault="00AB643C" w:rsidP="00AB64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PROYECTOS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</w:p>
        </w:tc>
        <w:tc>
          <w:tcPr>
            <w:tcW w:w="4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64CC08" w14:textId="215F01DA" w:rsidR="00AB643C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</w:p>
          <w:p w14:paraId="09F42CB8" w14:textId="4B2AC39D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</w:pPr>
          </w:p>
        </w:tc>
        <w:tc>
          <w:tcPr>
            <w:tcW w:w="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645234" w14:textId="359DF763" w:rsidR="00014FD2" w:rsidRPr="00014FD2" w:rsidRDefault="005B7755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noProof/>
                <w:sz w:val="16"/>
                <w:szCs w:val="1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5B7DB526" wp14:editId="4946FFF9">
                      <wp:simplePos x="0" y="0"/>
                      <wp:positionH relativeFrom="column">
                        <wp:posOffset>89853</wp:posOffset>
                      </wp:positionH>
                      <wp:positionV relativeFrom="paragraph">
                        <wp:posOffset>794067</wp:posOffset>
                      </wp:positionV>
                      <wp:extent cx="495300" cy="219075"/>
                      <wp:effectExtent l="4762" t="0" r="4763" b="4762"/>
                      <wp:wrapNone/>
                      <wp:docPr id="290" name="Cuadro de texto 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49530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DA49F4" w14:textId="0AB0A1E4" w:rsidR="00AB643C" w:rsidRPr="00E009B9" w:rsidRDefault="00AB643C" w:rsidP="00AB643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TPV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7DB526" id="Cuadro de texto 290" o:spid="_x0000_s1033" type="#_x0000_t202" style="position:absolute;left:0;text-align:left;margin-left:7.1pt;margin-top:62.5pt;width:39pt;height:17.25pt;rotation:-90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" fillcolor="white [3201]" stroked="f" strokeweight=".5pt">
                      <v:textbox>
                        <w:txbxContent>
                          <w:p w14:paraId="6ADA49F4" w14:textId="0AB0A1E4" w:rsidR="00AB643C" w:rsidRPr="00E009B9" w:rsidRDefault="00AB643C" w:rsidP="00AB64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TPV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B643C">
              <w:rPr>
                <w:rFonts w:ascii="Calibri" w:eastAsia="Times New Roman" w:hAnsi="Calibri" w:cs="Calibri"/>
                <w:noProof/>
                <w:sz w:val="16"/>
                <w:szCs w:val="1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3CD73FF8" wp14:editId="43D6DD2E">
                      <wp:simplePos x="0" y="0"/>
                      <wp:positionH relativeFrom="column">
                        <wp:posOffset>36513</wp:posOffset>
                      </wp:positionH>
                      <wp:positionV relativeFrom="paragraph">
                        <wp:posOffset>460692</wp:posOffset>
                      </wp:positionV>
                      <wp:extent cx="1178560" cy="237175"/>
                      <wp:effectExtent l="0" t="5398" r="0" b="0"/>
                      <wp:wrapNone/>
                      <wp:docPr id="291" name="Cuadro de texto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178560" cy="23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17BF0E" w14:textId="176D2FAC" w:rsidR="00AB643C" w:rsidRPr="00E009B9" w:rsidRDefault="00AB643C" w:rsidP="00AB643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009B9">
                                    <w:rPr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ONTABILIDAD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D73FF8" id="Cuadro de texto 291" o:spid="_x0000_s1034" type="#_x0000_t202" style="position:absolute;left:0;text-align:left;margin-left:2.9pt;margin-top:36.25pt;width:92.8pt;height:18.7pt;rotation:-90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" fillcolor="white [3201]" stroked="f" strokeweight=".5pt">
                      <v:textbox>
                        <w:txbxContent>
                          <w:p w14:paraId="0017BF0E" w14:textId="176D2FAC" w:rsidR="00AB643C" w:rsidRPr="00E009B9" w:rsidRDefault="00AB643C" w:rsidP="00AB64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009B9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ONTABILIDAD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="00014FD2"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B27A0B" w14:textId="2B56C7A8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Pr="00014FD2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C0C1EE" w14:textId="07136493" w:rsidR="00014FD2" w:rsidRPr="0081650A" w:rsidRDefault="005B7755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noProof/>
                <w:sz w:val="16"/>
                <w:szCs w:val="1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6DEC5DA5" wp14:editId="24F012DE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714375</wp:posOffset>
                      </wp:positionV>
                      <wp:extent cx="659130" cy="207010"/>
                      <wp:effectExtent l="0" t="2540" r="5080" b="5080"/>
                      <wp:wrapNone/>
                      <wp:docPr id="292" name="Cuadro de texto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659130" cy="2070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F09397" w14:textId="4AE4AB33" w:rsidR="00AB643C" w:rsidRPr="00E009B9" w:rsidRDefault="00AB643C" w:rsidP="00AB643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RR.</w:t>
                                  </w:r>
                                  <w:r w:rsidR="005B7755">
                                    <w:rPr>
                                      <w:sz w:val="20"/>
                                      <w:szCs w:val="20"/>
                                    </w:rPr>
                                    <w:t>HH.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EC5DA5" id="Cuadro de texto 292" o:spid="_x0000_s1035" type="#_x0000_t202" style="position:absolute;left:0;text-align:left;margin-left:.6pt;margin-top:56.25pt;width:51.9pt;height:16.3pt;rotation:-9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" fillcolor="white [3201]" stroked="f" strokeweight=".5pt">
                      <v:textbox>
                        <w:txbxContent>
                          <w:p w14:paraId="6FF09397" w14:textId="4AE4AB33" w:rsidR="00AB643C" w:rsidRPr="00E009B9" w:rsidRDefault="00AB643C" w:rsidP="00AB64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RR.</w:t>
                            </w:r>
                            <w:r w:rsidR="005B7755">
                              <w:rPr>
                                <w:sz w:val="20"/>
                                <w:szCs w:val="20"/>
                              </w:rPr>
                              <w:t>HH.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DC9FA7" w14:textId="22508BE4" w:rsidR="00AB643C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</w:pPr>
            <w:r w:rsidRPr="0081650A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Pr="0081650A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Pr="0081650A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Pr="0081650A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Pr="0081650A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Pr="0081650A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  <w:r w:rsidRPr="0081650A"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  <w:br/>
            </w:r>
          </w:p>
          <w:p w14:paraId="66E5A946" w14:textId="139B95B6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6"/>
                <w:szCs w:val="16"/>
                <w:lang w:eastAsia="es-ES"/>
              </w:rPr>
            </w:pPr>
          </w:p>
        </w:tc>
      </w:tr>
      <w:tr w:rsidR="00522BA3" w:rsidRPr="00014FD2" w14:paraId="5B9A3ACC" w14:textId="77777777" w:rsidTr="00522BA3">
        <w:trPr>
          <w:jc w:val="center"/>
        </w:trPr>
        <w:tc>
          <w:tcPr>
            <w:tcW w:w="1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2EFD9" w:themeFill="accent6" w:themeFillTint="3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04C186" w14:textId="77777777" w:rsidR="00014FD2" w:rsidRPr="00014FD2" w:rsidRDefault="00014FD2" w:rsidP="005B77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PYME</w:t>
            </w:r>
          </w:p>
        </w:tc>
        <w:tc>
          <w:tcPr>
            <w:tcW w:w="4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811CC1" w14:textId="7777777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S"/>
              </w:rPr>
              <w:t>O</w:t>
            </w: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38E13E" w14:textId="7777777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S"/>
              </w:rPr>
              <w:t>O</w:t>
            </w:r>
          </w:p>
        </w:tc>
        <w:tc>
          <w:tcPr>
            <w:tcW w:w="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25EC27" w14:textId="7777777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S"/>
              </w:rPr>
              <w:t>O</w:t>
            </w:r>
          </w:p>
        </w:tc>
        <w:tc>
          <w:tcPr>
            <w:tcW w:w="4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E16BD5" w14:textId="7777777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S"/>
              </w:rPr>
              <w:t>O</w:t>
            </w:r>
          </w:p>
        </w:tc>
        <w:tc>
          <w:tcPr>
            <w:tcW w:w="4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F2B826" w14:textId="7777777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S"/>
              </w:rPr>
              <w:t>O</w:t>
            </w:r>
          </w:p>
        </w:tc>
        <w:tc>
          <w:tcPr>
            <w:tcW w:w="4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8F679D" w14:textId="7777777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s-ES"/>
              </w:rPr>
              <w:t>O</w:t>
            </w:r>
          </w:p>
        </w:tc>
        <w:tc>
          <w:tcPr>
            <w:tcW w:w="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2EFD9" w:themeFill="accent6" w:themeFillTint="3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86DBC3" w14:textId="2311F3B0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2EFD9" w:themeFill="accent6" w:themeFillTint="3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A986A1" w14:textId="02BE59BE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2EFD9" w:themeFill="accent6" w:themeFillTint="3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9EB091" w14:textId="5B858758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2EFD9" w:themeFill="accent6" w:themeFillTint="3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E8A1F6" w14:textId="2CA6131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</w:tr>
      <w:tr w:rsidR="00AB643C" w:rsidRPr="00014FD2" w14:paraId="55A4F8AA" w14:textId="77777777" w:rsidTr="005B7755">
        <w:trPr>
          <w:jc w:val="center"/>
        </w:trPr>
        <w:tc>
          <w:tcPr>
            <w:tcW w:w="1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CE9B8C" w14:textId="77777777" w:rsidR="00014FD2" w:rsidRPr="00014FD2" w:rsidRDefault="00014FD2" w:rsidP="005B77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Servicios</w:t>
            </w:r>
          </w:p>
        </w:tc>
        <w:tc>
          <w:tcPr>
            <w:tcW w:w="4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3211DD" w14:textId="7A3714D8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E43A7B" w14:textId="2E27AB3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A44970" w14:textId="42E0237D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A235D7" w14:textId="2BBE4954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83F04" w14:textId="3E0FE9F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9641FC" w14:textId="038F8964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6E4FF8" w14:textId="7777777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O</w:t>
            </w: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FE9463" w14:textId="349680F1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8F9C1E" w14:textId="0CDD7F8F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64F201" w14:textId="28735AE8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</w:tr>
      <w:tr w:rsidR="00AB643C" w:rsidRPr="00014FD2" w14:paraId="19869974" w14:textId="77777777" w:rsidTr="005B7755">
        <w:trPr>
          <w:jc w:val="center"/>
        </w:trPr>
        <w:tc>
          <w:tcPr>
            <w:tcW w:w="1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E4659B" w14:textId="237B1DCD" w:rsidR="00014FD2" w:rsidRPr="00014FD2" w:rsidRDefault="00014FD2" w:rsidP="005B77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Comer</w:t>
            </w:r>
            <w:r w:rsidR="00AB643C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cio</w:t>
            </w:r>
          </w:p>
        </w:tc>
        <w:tc>
          <w:tcPr>
            <w:tcW w:w="4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1AA89A" w14:textId="6C733478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C2E5C0" w14:textId="1AB0D6A8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4CD5E" w14:textId="0D27B6A3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76817" w14:textId="47964941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E10522" w14:textId="6B852BBC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8ECDD5" w14:textId="6EEBC56D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7B2E30" w14:textId="6601E9CC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A797B1" w14:textId="7777777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O</w:t>
            </w: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733A3E" w14:textId="7273130B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8E274D" w14:textId="43AE8854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</w:tr>
      <w:tr w:rsidR="00AB643C" w:rsidRPr="00014FD2" w14:paraId="0CFE7E86" w14:textId="77777777" w:rsidTr="005B7755">
        <w:trPr>
          <w:jc w:val="center"/>
        </w:trPr>
        <w:tc>
          <w:tcPr>
            <w:tcW w:w="1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B9C0DE" w14:textId="1D49D194" w:rsidR="00014FD2" w:rsidRPr="00014FD2" w:rsidRDefault="00014FD2" w:rsidP="005B77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Restaur</w:t>
            </w:r>
            <w:r w:rsidR="00AB643C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antes</w:t>
            </w:r>
          </w:p>
        </w:tc>
        <w:tc>
          <w:tcPr>
            <w:tcW w:w="4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28FAAA" w14:textId="19B0D7C2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50275" w14:textId="3051EDC4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DC0CEA" w14:textId="521B4C32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E816AB" w14:textId="7C470BC1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BA77A9" w14:textId="4C9AD30A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8D6A8F" w14:textId="6A9EFE12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3DB375" w14:textId="7085F7C4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1A8297" w14:textId="7777777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O</w:t>
            </w: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10DB10" w14:textId="5E7F0460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B0A032" w14:textId="49D7BF8D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</w:tr>
      <w:tr w:rsidR="00AB643C" w:rsidRPr="00014FD2" w14:paraId="5954A349" w14:textId="77777777" w:rsidTr="005B7755">
        <w:trPr>
          <w:jc w:val="center"/>
        </w:trPr>
        <w:tc>
          <w:tcPr>
            <w:tcW w:w="1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48A4C9" w14:textId="0022D024" w:rsidR="00014FD2" w:rsidRPr="00014FD2" w:rsidRDefault="00014FD2" w:rsidP="005B77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A</w:t>
            </w:r>
            <w:r w:rsidR="00AB643C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dministración</w:t>
            </w:r>
          </w:p>
        </w:tc>
        <w:tc>
          <w:tcPr>
            <w:tcW w:w="4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E67F25" w14:textId="7777777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O</w:t>
            </w: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A89D42" w14:textId="74DC548B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5DFB0" w14:textId="7777777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O</w:t>
            </w:r>
          </w:p>
        </w:tc>
        <w:tc>
          <w:tcPr>
            <w:tcW w:w="4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366BD" w14:textId="43A44DE9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09279F" w14:textId="7777777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O</w:t>
            </w:r>
          </w:p>
        </w:tc>
        <w:tc>
          <w:tcPr>
            <w:tcW w:w="4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41B2C4" w14:textId="114DAF66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73BEED" w14:textId="7777777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O</w:t>
            </w: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706D02" w14:textId="6C4EA808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29036" w14:textId="7777777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O</w:t>
            </w: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334115" w14:textId="7777777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O</w:t>
            </w:r>
          </w:p>
        </w:tc>
      </w:tr>
      <w:tr w:rsidR="00AB643C" w:rsidRPr="00014FD2" w14:paraId="062E290D" w14:textId="77777777" w:rsidTr="005B7755">
        <w:trPr>
          <w:jc w:val="center"/>
        </w:trPr>
        <w:tc>
          <w:tcPr>
            <w:tcW w:w="13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090D80" w14:textId="18C36A85" w:rsidR="00014FD2" w:rsidRPr="00014FD2" w:rsidRDefault="00014FD2" w:rsidP="005B77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Televen</w:t>
            </w:r>
            <w:r w:rsidR="00AB643C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ta</w:t>
            </w:r>
          </w:p>
        </w:tc>
        <w:tc>
          <w:tcPr>
            <w:tcW w:w="4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57A325" w14:textId="77777777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  <w:r w:rsidRPr="00014FD2"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  <w:t>O</w:t>
            </w: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1A8C65" w14:textId="20911BCA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88E33E" w14:textId="79E3E8F9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82B8BC" w14:textId="376D9B6F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F5DDD6" w14:textId="02F0B849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4C36E7" w14:textId="67DA7C85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E325CC" w14:textId="43E7D668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DA97A" w14:textId="30192754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CB60CD" w14:textId="5006894C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  <w:tc>
          <w:tcPr>
            <w:tcW w:w="4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4D43C8" w14:textId="25CE02E6" w:rsidR="00014FD2" w:rsidRPr="00014FD2" w:rsidRDefault="00014FD2" w:rsidP="005B77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s-ES"/>
              </w:rPr>
            </w:pPr>
          </w:p>
        </w:tc>
      </w:tr>
    </w:tbl>
    <w:p w14:paraId="3F2DB389" w14:textId="77777777" w:rsidR="00014FD2" w:rsidRPr="00FE0B2D" w:rsidRDefault="00014FD2" w:rsidP="005B7755">
      <w:pPr>
        <w:jc w:val="center"/>
        <w:rPr>
          <w:rFonts w:cs="Times New Roman"/>
          <w:sz w:val="22"/>
        </w:rPr>
      </w:pPr>
    </w:p>
    <w:p w14:paraId="1C44B72F" w14:textId="77777777" w:rsidR="00E208E1" w:rsidRDefault="00E208E1" w:rsidP="00570486">
      <w:pPr>
        <w:rPr>
          <w:rFonts w:cs="Times New Roman"/>
          <w:sz w:val="22"/>
        </w:rPr>
      </w:pPr>
    </w:p>
    <w:p w14:paraId="69EF94BF" w14:textId="5D0B49BE" w:rsidR="00E208E1" w:rsidRPr="0024716A" w:rsidRDefault="006D73E8" w:rsidP="0024716A">
      <w:pPr>
        <w:jc w:val="center"/>
        <w:rPr>
          <w:rFonts w:cs="Times New Roman"/>
          <w:b/>
          <w:bCs/>
          <w:sz w:val="22"/>
        </w:rPr>
      </w:pPr>
      <w:r w:rsidRPr="0024716A">
        <w:rPr>
          <w:rFonts w:cs="Times New Roman"/>
          <w:b/>
          <w:bCs/>
          <w:sz w:val="22"/>
        </w:rPr>
        <w:t>Módulos necesarios</w:t>
      </w: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048"/>
        <w:gridCol w:w="6228"/>
        <w:gridCol w:w="839"/>
        <w:gridCol w:w="1341"/>
      </w:tblGrid>
      <w:tr w:rsidR="006467F2" w14:paraId="7DD7979D" w14:textId="77777777" w:rsidTr="006467F2">
        <w:tc>
          <w:tcPr>
            <w:tcW w:w="2127" w:type="dxa"/>
          </w:tcPr>
          <w:p w14:paraId="49A3497D" w14:textId="1BA5CE77" w:rsidR="006467F2" w:rsidRPr="006D73E8" w:rsidRDefault="006467F2" w:rsidP="006D73E8">
            <w:pPr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6D73E8">
              <w:rPr>
                <w:rFonts w:cs="Times New Roman"/>
                <w:b/>
                <w:bCs/>
                <w:sz w:val="20"/>
                <w:szCs w:val="20"/>
              </w:rPr>
              <w:t xml:space="preserve">ÁREA </w:t>
            </w:r>
          </w:p>
        </w:tc>
        <w:tc>
          <w:tcPr>
            <w:tcW w:w="6373" w:type="dxa"/>
          </w:tcPr>
          <w:p w14:paraId="36402247" w14:textId="629F7DB1" w:rsidR="006467F2" w:rsidRPr="006D73E8" w:rsidRDefault="006467F2" w:rsidP="006D73E8">
            <w:pPr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</w:rPr>
              <w:t>DATOS</w:t>
            </w:r>
          </w:p>
        </w:tc>
        <w:tc>
          <w:tcPr>
            <w:tcW w:w="607" w:type="dxa"/>
          </w:tcPr>
          <w:p w14:paraId="10697625" w14:textId="06BA487C" w:rsidR="006467F2" w:rsidRPr="006D73E8" w:rsidRDefault="006467F2" w:rsidP="006D73E8">
            <w:pPr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0"/>
                <w:szCs w:val="20"/>
              </w:rPr>
              <w:t>LIBRE</w:t>
            </w:r>
          </w:p>
        </w:tc>
        <w:tc>
          <w:tcPr>
            <w:tcW w:w="1349" w:type="dxa"/>
          </w:tcPr>
          <w:p w14:paraId="18472EB5" w14:textId="3B3C3928" w:rsidR="006467F2" w:rsidRPr="006D73E8" w:rsidRDefault="006467F2" w:rsidP="006D73E8">
            <w:pPr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6D73E8">
              <w:rPr>
                <w:rFonts w:cs="Times New Roman"/>
                <w:b/>
                <w:bCs/>
                <w:sz w:val="20"/>
                <w:szCs w:val="20"/>
              </w:rPr>
              <w:t>MÓDULO</w:t>
            </w:r>
          </w:p>
        </w:tc>
      </w:tr>
      <w:tr w:rsidR="006467F2" w14:paraId="077BE86E" w14:textId="77777777" w:rsidTr="006467F2">
        <w:tc>
          <w:tcPr>
            <w:tcW w:w="2127" w:type="dxa"/>
          </w:tcPr>
          <w:p w14:paraId="52E05546" w14:textId="31696202" w:rsidR="006467F2" w:rsidRPr="006D73E8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Gestión de los clientes</w:t>
            </w:r>
          </w:p>
        </w:tc>
        <w:tc>
          <w:tcPr>
            <w:tcW w:w="6373" w:type="dxa"/>
          </w:tcPr>
          <w:p w14:paraId="00FFA701" w14:textId="69EEEE4B" w:rsidR="006467F2" w:rsidRPr="006D73E8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Son necesarios los datos de contacto para la comunicación.</w:t>
            </w:r>
          </w:p>
        </w:tc>
        <w:tc>
          <w:tcPr>
            <w:tcW w:w="607" w:type="dxa"/>
          </w:tcPr>
          <w:p w14:paraId="3AFD2605" w14:textId="29291A50" w:rsidR="006467F2" w:rsidRPr="00CF349F" w:rsidRDefault="006467F2" w:rsidP="006467F2">
            <w:pPr>
              <w:jc w:val="center"/>
              <w:rPr>
                <w:rFonts w:cs="Times New Roman"/>
                <w:color w:val="538135" w:themeColor="accent6" w:themeShade="BF"/>
                <w:sz w:val="20"/>
                <w:szCs w:val="20"/>
              </w:rPr>
            </w:pPr>
            <w:r w:rsidRPr="00CF349F">
              <w:rPr>
                <w:rFonts w:cs="Times New Roman"/>
                <w:color w:val="538135" w:themeColor="accent6" w:themeShade="BF"/>
                <w:sz w:val="20"/>
                <w:szCs w:val="20"/>
              </w:rPr>
              <w:t>SÍ</w:t>
            </w:r>
          </w:p>
        </w:tc>
        <w:tc>
          <w:tcPr>
            <w:tcW w:w="1349" w:type="dxa"/>
          </w:tcPr>
          <w:p w14:paraId="0334465C" w14:textId="1993179A" w:rsidR="006467F2" w:rsidRPr="006D73E8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CRM</w:t>
            </w:r>
          </w:p>
        </w:tc>
      </w:tr>
      <w:tr w:rsidR="006467F2" w14:paraId="454A47B0" w14:textId="77777777" w:rsidTr="006467F2">
        <w:tc>
          <w:tcPr>
            <w:tcW w:w="2127" w:type="dxa"/>
          </w:tcPr>
          <w:p w14:paraId="37906F7F" w14:textId="30FCEC2B" w:rsidR="006467F2" w:rsidRPr="006D73E8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Productos</w:t>
            </w:r>
          </w:p>
        </w:tc>
        <w:tc>
          <w:tcPr>
            <w:tcW w:w="6373" w:type="dxa"/>
          </w:tcPr>
          <w:p w14:paraId="7B9C3699" w14:textId="77777777" w:rsidR="006467F2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Controlan el stock y se relacionan con la cadena de suministro.</w:t>
            </w:r>
          </w:p>
          <w:p w14:paraId="704A7E35" w14:textId="2A0592CB" w:rsidR="006467F2" w:rsidRPr="006D73E8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Se relaciona con Contabilidad y envíos.</w:t>
            </w:r>
          </w:p>
        </w:tc>
        <w:tc>
          <w:tcPr>
            <w:tcW w:w="607" w:type="dxa"/>
          </w:tcPr>
          <w:p w14:paraId="037F3E96" w14:textId="2E0CAA28" w:rsidR="006467F2" w:rsidRPr="00CF349F" w:rsidRDefault="006467F2" w:rsidP="006467F2">
            <w:pPr>
              <w:jc w:val="center"/>
              <w:rPr>
                <w:rFonts w:cs="Times New Roman"/>
                <w:color w:val="538135" w:themeColor="accent6" w:themeShade="BF"/>
                <w:sz w:val="20"/>
                <w:szCs w:val="20"/>
              </w:rPr>
            </w:pPr>
            <w:r w:rsidRPr="00CF349F">
              <w:rPr>
                <w:rFonts w:cs="Times New Roman"/>
                <w:color w:val="538135" w:themeColor="accent6" w:themeShade="BF"/>
                <w:sz w:val="20"/>
                <w:szCs w:val="20"/>
              </w:rPr>
              <w:t>SÍ</w:t>
            </w:r>
          </w:p>
        </w:tc>
        <w:tc>
          <w:tcPr>
            <w:tcW w:w="1349" w:type="dxa"/>
          </w:tcPr>
          <w:p w14:paraId="3B123A10" w14:textId="4D565171" w:rsidR="006467F2" w:rsidRPr="006D73E8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Inventario</w:t>
            </w:r>
          </w:p>
        </w:tc>
      </w:tr>
      <w:tr w:rsidR="006467F2" w14:paraId="2A6AA0E5" w14:textId="77777777" w:rsidTr="006467F2">
        <w:tc>
          <w:tcPr>
            <w:tcW w:w="2127" w:type="dxa"/>
          </w:tcPr>
          <w:p w14:paraId="4DACF68A" w14:textId="393E5FAC" w:rsidR="006467F2" w:rsidRPr="006D73E8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Finanzas</w:t>
            </w:r>
          </w:p>
        </w:tc>
        <w:tc>
          <w:tcPr>
            <w:tcW w:w="6373" w:type="dxa"/>
          </w:tcPr>
          <w:p w14:paraId="6F8054F5" w14:textId="17068BAD" w:rsidR="006467F2" w:rsidRPr="006D73E8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Incluye facturación, pero es de pago.</w:t>
            </w:r>
          </w:p>
        </w:tc>
        <w:tc>
          <w:tcPr>
            <w:tcW w:w="607" w:type="dxa"/>
          </w:tcPr>
          <w:p w14:paraId="31DB8FAB" w14:textId="25A3546C" w:rsidR="006467F2" w:rsidRPr="00CF349F" w:rsidRDefault="006467F2" w:rsidP="006467F2">
            <w:pPr>
              <w:jc w:val="center"/>
              <w:rPr>
                <w:rFonts w:cs="Times New Roman"/>
                <w:color w:val="00B050"/>
                <w:sz w:val="20"/>
                <w:szCs w:val="20"/>
              </w:rPr>
            </w:pPr>
            <w:r w:rsidRPr="00CF349F">
              <w:rPr>
                <w:rFonts w:cs="Times New Roman"/>
                <w:color w:val="FF0000"/>
                <w:sz w:val="20"/>
                <w:szCs w:val="20"/>
              </w:rPr>
              <w:t>NO</w:t>
            </w:r>
          </w:p>
        </w:tc>
        <w:tc>
          <w:tcPr>
            <w:tcW w:w="1349" w:type="dxa"/>
          </w:tcPr>
          <w:p w14:paraId="7F7AF088" w14:textId="4B5909D8" w:rsidR="006467F2" w:rsidRPr="006D73E8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Contabilidad</w:t>
            </w:r>
          </w:p>
        </w:tc>
      </w:tr>
      <w:tr w:rsidR="006467F2" w14:paraId="4EAE46E7" w14:textId="77777777" w:rsidTr="006467F2">
        <w:tc>
          <w:tcPr>
            <w:tcW w:w="2127" w:type="dxa"/>
          </w:tcPr>
          <w:p w14:paraId="57AB4509" w14:textId="786FE01B" w:rsidR="006467F2" w:rsidRPr="006D73E8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Finanzas</w:t>
            </w:r>
          </w:p>
        </w:tc>
        <w:tc>
          <w:tcPr>
            <w:tcW w:w="6373" w:type="dxa"/>
          </w:tcPr>
          <w:p w14:paraId="740D1040" w14:textId="5A9F12DD" w:rsidR="006467F2" w:rsidRPr="006D73E8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Se relaciona con clientes, ventas, contabilidad, …</w:t>
            </w:r>
          </w:p>
        </w:tc>
        <w:tc>
          <w:tcPr>
            <w:tcW w:w="607" w:type="dxa"/>
          </w:tcPr>
          <w:p w14:paraId="353E8299" w14:textId="11D9C796" w:rsidR="006467F2" w:rsidRPr="00CF349F" w:rsidRDefault="006467F2" w:rsidP="006467F2">
            <w:pPr>
              <w:jc w:val="center"/>
              <w:rPr>
                <w:rFonts w:cs="Times New Roman"/>
                <w:color w:val="538135" w:themeColor="accent6" w:themeShade="BF"/>
                <w:sz w:val="20"/>
                <w:szCs w:val="20"/>
              </w:rPr>
            </w:pPr>
            <w:r w:rsidRPr="00CF349F">
              <w:rPr>
                <w:rFonts w:cs="Times New Roman"/>
                <w:color w:val="538135" w:themeColor="accent6" w:themeShade="BF"/>
                <w:sz w:val="20"/>
                <w:szCs w:val="20"/>
              </w:rPr>
              <w:t>SÍ</w:t>
            </w:r>
          </w:p>
        </w:tc>
        <w:tc>
          <w:tcPr>
            <w:tcW w:w="1349" w:type="dxa"/>
          </w:tcPr>
          <w:p w14:paraId="60844DEC" w14:textId="6D8227D2" w:rsidR="006467F2" w:rsidRPr="006D73E8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Facturación</w:t>
            </w:r>
          </w:p>
        </w:tc>
      </w:tr>
      <w:tr w:rsidR="006467F2" w14:paraId="1C00DD80" w14:textId="77777777" w:rsidTr="006467F2">
        <w:tc>
          <w:tcPr>
            <w:tcW w:w="2127" w:type="dxa"/>
          </w:tcPr>
          <w:p w14:paraId="3468F067" w14:textId="55019E4C" w:rsidR="006467F2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Nóminas</w:t>
            </w:r>
          </w:p>
        </w:tc>
        <w:tc>
          <w:tcPr>
            <w:tcW w:w="6373" w:type="dxa"/>
          </w:tcPr>
          <w:p w14:paraId="38DB6793" w14:textId="6B84CF5B" w:rsidR="006467F2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Necesitamos los datos de los empleados. Módulo para descargar vía web.</w:t>
            </w:r>
            <w:r>
              <w:rPr>
                <w:rFonts w:cs="Times New Roman"/>
                <w:sz w:val="20"/>
                <w:szCs w:val="20"/>
              </w:rPr>
              <w:br/>
            </w:r>
            <w:hyperlink r:id="rId17" w:history="1">
              <w:r w:rsidRPr="008361F2">
                <w:rPr>
                  <w:rStyle w:val="Hipervnculo"/>
                  <w:rFonts w:cs="Times New Roman"/>
                  <w:sz w:val="20"/>
                  <w:szCs w:val="20"/>
                </w:rPr>
                <w:t>https://apps.odoo.com/apps/6.1/l10n_es_hr_nominas/</w:t>
              </w:r>
            </w:hyperlink>
          </w:p>
        </w:tc>
        <w:tc>
          <w:tcPr>
            <w:tcW w:w="607" w:type="dxa"/>
          </w:tcPr>
          <w:p w14:paraId="6D2E2793" w14:textId="009C592B" w:rsidR="006467F2" w:rsidRPr="00CF349F" w:rsidRDefault="008552DE" w:rsidP="006467F2">
            <w:pPr>
              <w:jc w:val="center"/>
              <w:rPr>
                <w:rFonts w:cs="Times New Roman"/>
                <w:color w:val="538135" w:themeColor="accent6" w:themeShade="BF"/>
                <w:sz w:val="20"/>
                <w:szCs w:val="20"/>
              </w:rPr>
            </w:pPr>
            <w:r w:rsidRPr="00CF349F">
              <w:rPr>
                <w:rFonts w:cs="Times New Roman"/>
                <w:color w:val="538135" w:themeColor="accent6" w:themeShade="BF"/>
                <w:sz w:val="20"/>
                <w:szCs w:val="20"/>
              </w:rPr>
              <w:t>SÍ</w:t>
            </w:r>
          </w:p>
        </w:tc>
        <w:tc>
          <w:tcPr>
            <w:tcW w:w="1349" w:type="dxa"/>
          </w:tcPr>
          <w:p w14:paraId="5421492B" w14:textId="511D540C" w:rsidR="006467F2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Nóminas</w:t>
            </w:r>
          </w:p>
        </w:tc>
      </w:tr>
      <w:tr w:rsidR="006467F2" w14:paraId="7D87954B" w14:textId="77777777" w:rsidTr="006467F2">
        <w:tc>
          <w:tcPr>
            <w:tcW w:w="2127" w:type="dxa"/>
          </w:tcPr>
          <w:p w14:paraId="143B8610" w14:textId="309D462C" w:rsidR="006467F2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Empleados</w:t>
            </w:r>
          </w:p>
        </w:tc>
        <w:tc>
          <w:tcPr>
            <w:tcW w:w="6373" w:type="dxa"/>
          </w:tcPr>
          <w:p w14:paraId="4A92D992" w14:textId="33267A79" w:rsidR="006467F2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Es necesario para las nóminas</w:t>
            </w:r>
          </w:p>
        </w:tc>
        <w:tc>
          <w:tcPr>
            <w:tcW w:w="607" w:type="dxa"/>
          </w:tcPr>
          <w:p w14:paraId="04283F50" w14:textId="3992DD64" w:rsidR="006467F2" w:rsidRPr="00CF349F" w:rsidRDefault="007D2574" w:rsidP="006467F2">
            <w:pPr>
              <w:jc w:val="center"/>
              <w:rPr>
                <w:rFonts w:cs="Times New Roman"/>
                <w:color w:val="538135" w:themeColor="accent6" w:themeShade="BF"/>
                <w:sz w:val="20"/>
                <w:szCs w:val="20"/>
              </w:rPr>
            </w:pPr>
            <w:r w:rsidRPr="00CF349F">
              <w:rPr>
                <w:rFonts w:cs="Times New Roman"/>
                <w:color w:val="538135" w:themeColor="accent6" w:themeShade="BF"/>
                <w:sz w:val="20"/>
                <w:szCs w:val="20"/>
              </w:rPr>
              <w:t>SÍ</w:t>
            </w:r>
          </w:p>
        </w:tc>
        <w:tc>
          <w:tcPr>
            <w:tcW w:w="1349" w:type="dxa"/>
          </w:tcPr>
          <w:p w14:paraId="7EB193FF" w14:textId="41A8CF5F" w:rsidR="006467F2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Empleados</w:t>
            </w:r>
          </w:p>
        </w:tc>
      </w:tr>
      <w:tr w:rsidR="006467F2" w14:paraId="5978B441" w14:textId="77777777" w:rsidTr="006467F2">
        <w:tc>
          <w:tcPr>
            <w:tcW w:w="2127" w:type="dxa"/>
          </w:tcPr>
          <w:p w14:paraId="458AEECC" w14:textId="5D95A78C" w:rsidR="006467F2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Ventas</w:t>
            </w:r>
          </w:p>
        </w:tc>
        <w:tc>
          <w:tcPr>
            <w:tcW w:w="6373" w:type="dxa"/>
          </w:tcPr>
          <w:p w14:paraId="7DF7E1A5" w14:textId="27EC5268" w:rsidR="006467F2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Se relaciona con CRM, contabilidad y almacén</w:t>
            </w:r>
          </w:p>
        </w:tc>
        <w:tc>
          <w:tcPr>
            <w:tcW w:w="607" w:type="dxa"/>
          </w:tcPr>
          <w:p w14:paraId="0ACAABBC" w14:textId="05E9A75B" w:rsidR="006467F2" w:rsidRPr="00CF349F" w:rsidRDefault="007D2574" w:rsidP="006467F2">
            <w:pPr>
              <w:jc w:val="center"/>
              <w:rPr>
                <w:rFonts w:cs="Times New Roman"/>
                <w:color w:val="538135" w:themeColor="accent6" w:themeShade="BF"/>
                <w:sz w:val="20"/>
                <w:szCs w:val="20"/>
              </w:rPr>
            </w:pPr>
            <w:r w:rsidRPr="00CF349F">
              <w:rPr>
                <w:rFonts w:cs="Times New Roman"/>
                <w:color w:val="538135" w:themeColor="accent6" w:themeShade="BF"/>
                <w:sz w:val="20"/>
                <w:szCs w:val="20"/>
              </w:rPr>
              <w:t>SÍ</w:t>
            </w:r>
          </w:p>
        </w:tc>
        <w:tc>
          <w:tcPr>
            <w:tcW w:w="1349" w:type="dxa"/>
          </w:tcPr>
          <w:p w14:paraId="29987978" w14:textId="5780FF30" w:rsidR="006467F2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Ventas</w:t>
            </w:r>
          </w:p>
        </w:tc>
      </w:tr>
      <w:tr w:rsidR="006467F2" w14:paraId="48B96D6E" w14:textId="77777777" w:rsidTr="006467F2">
        <w:tc>
          <w:tcPr>
            <w:tcW w:w="2127" w:type="dxa"/>
          </w:tcPr>
          <w:p w14:paraId="2781E374" w14:textId="5B1301E4" w:rsidR="006467F2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Compras</w:t>
            </w:r>
          </w:p>
        </w:tc>
        <w:tc>
          <w:tcPr>
            <w:tcW w:w="6373" w:type="dxa"/>
          </w:tcPr>
          <w:p w14:paraId="3CFFAFE8" w14:textId="6E170DD3" w:rsidR="006467F2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Tiene relación con contabilidad, inventario y facturación.</w:t>
            </w:r>
          </w:p>
        </w:tc>
        <w:tc>
          <w:tcPr>
            <w:tcW w:w="607" w:type="dxa"/>
          </w:tcPr>
          <w:p w14:paraId="2EEE8D1E" w14:textId="51B3B92F" w:rsidR="006467F2" w:rsidRPr="00CF349F" w:rsidRDefault="007D2574" w:rsidP="006467F2">
            <w:pPr>
              <w:jc w:val="center"/>
              <w:rPr>
                <w:rFonts w:cs="Times New Roman"/>
                <w:color w:val="538135" w:themeColor="accent6" w:themeShade="BF"/>
                <w:sz w:val="20"/>
                <w:szCs w:val="20"/>
              </w:rPr>
            </w:pPr>
            <w:r w:rsidRPr="00CF349F">
              <w:rPr>
                <w:rFonts w:cs="Times New Roman"/>
                <w:color w:val="538135" w:themeColor="accent6" w:themeShade="BF"/>
                <w:sz w:val="20"/>
                <w:szCs w:val="20"/>
              </w:rPr>
              <w:t>SÍ</w:t>
            </w:r>
          </w:p>
        </w:tc>
        <w:tc>
          <w:tcPr>
            <w:tcW w:w="1349" w:type="dxa"/>
          </w:tcPr>
          <w:p w14:paraId="380C3E29" w14:textId="6CAC7417" w:rsidR="006467F2" w:rsidRDefault="006467F2" w:rsidP="00570486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Compra</w:t>
            </w:r>
          </w:p>
        </w:tc>
      </w:tr>
    </w:tbl>
    <w:p w14:paraId="1518DC23" w14:textId="77777777" w:rsidR="006D73E8" w:rsidRPr="006D73E8" w:rsidRDefault="006D73E8" w:rsidP="00570486">
      <w:pPr>
        <w:rPr>
          <w:rFonts w:cs="Times New Roman"/>
          <w:sz w:val="22"/>
        </w:rPr>
      </w:pPr>
    </w:p>
    <w:p w14:paraId="056AB9FA" w14:textId="214F3814" w:rsidR="006F4909" w:rsidRDefault="006F4909">
      <w:pPr>
        <w:rPr>
          <w:rFonts w:cs="Times New Roman"/>
          <w:sz w:val="22"/>
        </w:rPr>
      </w:pPr>
    </w:p>
    <w:p w14:paraId="77270844" w14:textId="376CE988" w:rsidR="006F4909" w:rsidRDefault="006F4909">
      <w:pPr>
        <w:rPr>
          <w:rFonts w:cs="Times New Roman"/>
          <w:sz w:val="22"/>
        </w:rPr>
      </w:pPr>
    </w:p>
    <w:p w14:paraId="6847D155" w14:textId="0435DA27" w:rsidR="0061664C" w:rsidRPr="00C4220B" w:rsidRDefault="0061664C" w:rsidP="00C4220B">
      <w:pPr>
        <w:jc w:val="center"/>
        <w:rPr>
          <w:rFonts w:cs="Times New Roman"/>
          <w:b/>
          <w:bCs/>
          <w:sz w:val="22"/>
        </w:rPr>
      </w:pPr>
      <w:r w:rsidRPr="00C4220B">
        <w:rPr>
          <w:rFonts w:cs="Times New Roman"/>
          <w:b/>
          <w:bCs/>
          <w:sz w:val="22"/>
        </w:rPr>
        <w:t>Informes necesarios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479"/>
        <w:gridCol w:w="7163"/>
        <w:gridCol w:w="1814"/>
      </w:tblGrid>
      <w:tr w:rsidR="006948E2" w14:paraId="6FFEBA15" w14:textId="20423DB4" w:rsidTr="006948E2">
        <w:tc>
          <w:tcPr>
            <w:tcW w:w="1479" w:type="dxa"/>
          </w:tcPr>
          <w:p w14:paraId="50C3F120" w14:textId="0B9A73CC" w:rsidR="006948E2" w:rsidRPr="00C4220B" w:rsidRDefault="006948E2" w:rsidP="00C4220B">
            <w:pPr>
              <w:jc w:val="center"/>
              <w:rPr>
                <w:rFonts w:cs="Times New Roman"/>
                <w:b/>
                <w:bCs/>
                <w:sz w:val="22"/>
              </w:rPr>
            </w:pPr>
            <w:r w:rsidRPr="00C4220B">
              <w:rPr>
                <w:rFonts w:cs="Times New Roman"/>
                <w:b/>
                <w:bCs/>
                <w:sz w:val="22"/>
              </w:rPr>
              <w:t>ÁREA</w:t>
            </w:r>
          </w:p>
        </w:tc>
        <w:tc>
          <w:tcPr>
            <w:tcW w:w="7163" w:type="dxa"/>
          </w:tcPr>
          <w:p w14:paraId="08062D26" w14:textId="56D3A9AA" w:rsidR="006948E2" w:rsidRPr="00C4220B" w:rsidRDefault="006948E2" w:rsidP="00C4220B">
            <w:pPr>
              <w:jc w:val="center"/>
              <w:rPr>
                <w:rFonts w:cs="Times New Roman"/>
                <w:b/>
                <w:bCs/>
                <w:sz w:val="22"/>
              </w:rPr>
            </w:pPr>
            <w:r w:rsidRPr="00C4220B">
              <w:rPr>
                <w:rFonts w:cs="Times New Roman"/>
                <w:b/>
                <w:bCs/>
                <w:sz w:val="22"/>
              </w:rPr>
              <w:t>INFORMACIÓN</w:t>
            </w:r>
          </w:p>
        </w:tc>
        <w:tc>
          <w:tcPr>
            <w:tcW w:w="1814" w:type="dxa"/>
          </w:tcPr>
          <w:p w14:paraId="2845DD36" w14:textId="5F0F9156" w:rsidR="006948E2" w:rsidRPr="00C4220B" w:rsidRDefault="006948E2" w:rsidP="00C4220B">
            <w:pPr>
              <w:jc w:val="center"/>
              <w:rPr>
                <w:rFonts w:cs="Times New Roman"/>
                <w:b/>
                <w:bCs/>
                <w:sz w:val="22"/>
              </w:rPr>
            </w:pPr>
            <w:r>
              <w:rPr>
                <w:rFonts w:cs="Times New Roman"/>
                <w:b/>
                <w:bCs/>
                <w:sz w:val="22"/>
              </w:rPr>
              <w:t>VISTA</w:t>
            </w:r>
          </w:p>
        </w:tc>
      </w:tr>
      <w:tr w:rsidR="006948E2" w14:paraId="077B6766" w14:textId="1FD08CCF" w:rsidTr="006948E2">
        <w:tc>
          <w:tcPr>
            <w:tcW w:w="1479" w:type="dxa"/>
          </w:tcPr>
          <w:p w14:paraId="1A35A913" w14:textId="15AF0F13" w:rsidR="006948E2" w:rsidRDefault="006948E2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Proveedores</w:t>
            </w:r>
          </w:p>
        </w:tc>
        <w:tc>
          <w:tcPr>
            <w:tcW w:w="7163" w:type="dxa"/>
          </w:tcPr>
          <w:p w14:paraId="17A3F1AE" w14:textId="17F8B074" w:rsidR="006948E2" w:rsidRPr="005C4EE6" w:rsidRDefault="006948E2" w:rsidP="005C4EE6">
            <w:pPr>
              <w:rPr>
                <w:rFonts w:cs="Times New Roman"/>
                <w:sz w:val="22"/>
              </w:rPr>
            </w:pPr>
            <w:r w:rsidRPr="005C4EE6">
              <w:rPr>
                <w:rFonts w:cs="Times New Roman"/>
                <w:sz w:val="22"/>
              </w:rPr>
              <w:t>-</w:t>
            </w:r>
            <w:r>
              <w:rPr>
                <w:rFonts w:cs="Times New Roman"/>
                <w:sz w:val="22"/>
              </w:rPr>
              <w:t xml:space="preserve"> </w:t>
            </w:r>
            <w:r w:rsidRPr="005C4EE6">
              <w:rPr>
                <w:rFonts w:cs="Times New Roman"/>
                <w:sz w:val="22"/>
              </w:rPr>
              <w:t>Nombre de la empresa.</w:t>
            </w:r>
            <w:r w:rsidRPr="005C4EE6">
              <w:rPr>
                <w:rFonts w:cs="Times New Roman"/>
                <w:sz w:val="22"/>
              </w:rPr>
              <w:br/>
            </w:r>
            <w:r>
              <w:rPr>
                <w:rFonts w:cs="Times New Roman"/>
                <w:sz w:val="22"/>
              </w:rPr>
              <w:t>- Provincia</w:t>
            </w:r>
            <w:r>
              <w:rPr>
                <w:rFonts w:cs="Times New Roman"/>
                <w:sz w:val="22"/>
              </w:rPr>
              <w:br/>
              <w:t>- País</w:t>
            </w:r>
          </w:p>
        </w:tc>
        <w:tc>
          <w:tcPr>
            <w:tcW w:w="1814" w:type="dxa"/>
          </w:tcPr>
          <w:p w14:paraId="1EB6AD1B" w14:textId="78C9D8F2" w:rsidR="006948E2" w:rsidRPr="005C4EE6" w:rsidRDefault="006948E2" w:rsidP="005C4EE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- Árbol</w:t>
            </w:r>
            <w:r>
              <w:rPr>
                <w:rFonts w:cs="Times New Roman"/>
                <w:sz w:val="22"/>
              </w:rPr>
              <w:br/>
              <w:t>- Formulario</w:t>
            </w:r>
          </w:p>
        </w:tc>
      </w:tr>
    </w:tbl>
    <w:p w14:paraId="20FEB8A0" w14:textId="77777777" w:rsidR="0061664C" w:rsidRDefault="0061664C">
      <w:pPr>
        <w:rPr>
          <w:rFonts w:cs="Times New Roman"/>
          <w:sz w:val="22"/>
        </w:rPr>
      </w:pPr>
    </w:p>
    <w:p w14:paraId="06AAD7E4" w14:textId="122F71C8" w:rsidR="006F4909" w:rsidRPr="007D25E5" w:rsidRDefault="006F4909">
      <w:pPr>
        <w:rPr>
          <w:rFonts w:cs="Times New Roman"/>
          <w:sz w:val="22"/>
          <w:u w:val="single"/>
        </w:rPr>
      </w:pPr>
      <w:r w:rsidRPr="007D25E5">
        <w:rPr>
          <w:rFonts w:cs="Times New Roman"/>
          <w:sz w:val="22"/>
          <w:u w:val="single"/>
        </w:rPr>
        <w:t>ERP seleccionado:</w:t>
      </w:r>
    </w:p>
    <w:p w14:paraId="412CB11E" w14:textId="15359909" w:rsidR="006F4909" w:rsidRPr="00722C57" w:rsidRDefault="00E671D0">
      <w:pPr>
        <w:rPr>
          <w:rFonts w:cs="Times New Roman"/>
          <w:sz w:val="22"/>
        </w:rPr>
      </w:pPr>
      <w:r w:rsidRPr="00722C57">
        <w:rPr>
          <w:rFonts w:cs="Times New Roman"/>
          <w:sz w:val="22"/>
        </w:rPr>
        <w:t xml:space="preserve">El software seleccionado para instalar es </w:t>
      </w:r>
      <w:r w:rsidRPr="00722C57">
        <w:rPr>
          <w:rFonts w:cs="Times New Roman"/>
          <w:b/>
          <w:bCs/>
          <w:sz w:val="22"/>
        </w:rPr>
        <w:t>Odoo</w:t>
      </w:r>
      <w:r w:rsidR="007D25E5" w:rsidRPr="00722C57">
        <w:rPr>
          <w:rFonts w:cs="Times New Roman"/>
          <w:sz w:val="22"/>
        </w:rPr>
        <w:t>, por los siguientes motivos:</w:t>
      </w:r>
    </w:p>
    <w:p w14:paraId="7C9189F1" w14:textId="77777777" w:rsidR="007D25E5" w:rsidRPr="007D25E5" w:rsidRDefault="007D25E5" w:rsidP="007D25E5">
      <w:pPr>
        <w:numPr>
          <w:ilvl w:val="0"/>
          <w:numId w:val="31"/>
        </w:numPr>
        <w:spacing w:after="0" w:line="240" w:lineRule="auto"/>
        <w:textAlignment w:val="center"/>
        <w:rPr>
          <w:rFonts w:eastAsia="Times New Roman" w:cs="Times New Roman"/>
          <w:sz w:val="22"/>
          <w:lang w:eastAsia="es-ES"/>
        </w:rPr>
      </w:pPr>
      <w:r w:rsidRPr="007D25E5">
        <w:rPr>
          <w:rFonts w:eastAsia="Times New Roman" w:cs="Times New Roman"/>
          <w:sz w:val="22"/>
          <w:lang w:eastAsia="es-ES"/>
        </w:rPr>
        <w:t>Software gratuito en gran parte de sus módulos.</w:t>
      </w:r>
    </w:p>
    <w:p w14:paraId="7665EF30" w14:textId="77777777" w:rsidR="007D25E5" w:rsidRPr="007D25E5" w:rsidRDefault="007D25E5" w:rsidP="007D25E5">
      <w:pPr>
        <w:numPr>
          <w:ilvl w:val="0"/>
          <w:numId w:val="31"/>
        </w:numPr>
        <w:spacing w:after="0" w:line="240" w:lineRule="auto"/>
        <w:textAlignment w:val="center"/>
        <w:rPr>
          <w:rFonts w:eastAsia="Times New Roman" w:cs="Times New Roman"/>
          <w:sz w:val="22"/>
          <w:lang w:eastAsia="es-ES"/>
        </w:rPr>
      </w:pPr>
      <w:r w:rsidRPr="007D25E5">
        <w:rPr>
          <w:rFonts w:eastAsia="Times New Roman" w:cs="Times New Roman"/>
          <w:sz w:val="22"/>
          <w:lang w:eastAsia="es-ES"/>
        </w:rPr>
        <w:t>Fácilmente modificable.</w:t>
      </w:r>
    </w:p>
    <w:p w14:paraId="3F960264" w14:textId="77777777" w:rsidR="007D25E5" w:rsidRPr="007D25E5" w:rsidRDefault="007D25E5" w:rsidP="007D25E5">
      <w:pPr>
        <w:numPr>
          <w:ilvl w:val="0"/>
          <w:numId w:val="31"/>
        </w:numPr>
        <w:spacing w:after="0" w:line="240" w:lineRule="auto"/>
        <w:textAlignment w:val="center"/>
        <w:rPr>
          <w:rFonts w:eastAsia="Times New Roman" w:cs="Times New Roman"/>
          <w:sz w:val="22"/>
          <w:lang w:eastAsia="es-ES"/>
        </w:rPr>
      </w:pPr>
      <w:r w:rsidRPr="007D25E5">
        <w:rPr>
          <w:rFonts w:eastAsia="Times New Roman" w:cs="Times New Roman"/>
          <w:sz w:val="22"/>
          <w:lang w:eastAsia="es-ES"/>
        </w:rPr>
        <w:t>Código abierto que permite las modificaciones.</w:t>
      </w:r>
    </w:p>
    <w:p w14:paraId="78E69D34" w14:textId="39C2AC1A" w:rsidR="007D25E5" w:rsidRPr="00722C57" w:rsidRDefault="007D25E5" w:rsidP="007D25E5">
      <w:pPr>
        <w:numPr>
          <w:ilvl w:val="0"/>
          <w:numId w:val="31"/>
        </w:numPr>
        <w:spacing w:after="0" w:line="240" w:lineRule="auto"/>
        <w:textAlignment w:val="center"/>
        <w:rPr>
          <w:rFonts w:eastAsia="Times New Roman" w:cs="Times New Roman"/>
          <w:sz w:val="22"/>
          <w:lang w:eastAsia="es-ES"/>
        </w:rPr>
      </w:pPr>
      <w:r w:rsidRPr="007D25E5">
        <w:rPr>
          <w:rFonts w:eastAsia="Times New Roman" w:cs="Times New Roman"/>
          <w:sz w:val="22"/>
          <w:lang w:eastAsia="es-ES"/>
        </w:rPr>
        <w:t>Dispone de todos los módulos necesarios.</w:t>
      </w:r>
    </w:p>
    <w:p w14:paraId="7C5134E9" w14:textId="3DE0B399" w:rsidR="00722C57" w:rsidRPr="00722C57" w:rsidRDefault="00722C57" w:rsidP="00722C57">
      <w:pPr>
        <w:spacing w:after="0" w:line="240" w:lineRule="auto"/>
        <w:textAlignment w:val="center"/>
        <w:rPr>
          <w:rFonts w:eastAsia="Times New Roman" w:cs="Times New Roman"/>
          <w:sz w:val="22"/>
          <w:lang w:eastAsia="es-ES"/>
        </w:rPr>
      </w:pPr>
    </w:p>
    <w:p w14:paraId="7056D2EA" w14:textId="1DD90A61" w:rsidR="00722C57" w:rsidRPr="007D25E5" w:rsidRDefault="00722C57" w:rsidP="00722C57">
      <w:pPr>
        <w:spacing w:after="0" w:line="240" w:lineRule="auto"/>
        <w:textAlignment w:val="center"/>
        <w:rPr>
          <w:rFonts w:eastAsia="Times New Roman" w:cs="Times New Roman"/>
          <w:sz w:val="22"/>
          <w:lang w:eastAsia="es-ES"/>
        </w:rPr>
      </w:pPr>
      <w:r w:rsidRPr="00722C57">
        <w:rPr>
          <w:rFonts w:eastAsia="Times New Roman" w:cs="Times New Roman"/>
          <w:sz w:val="22"/>
          <w:lang w:eastAsia="es-ES"/>
        </w:rPr>
        <w:t xml:space="preserve">Se instalará como un sistema </w:t>
      </w:r>
      <w:r w:rsidR="00551372">
        <w:rPr>
          <w:rFonts w:eastAsia="Times New Roman" w:cs="Times New Roman"/>
          <w:i/>
          <w:iCs/>
          <w:sz w:val="22"/>
          <w:lang w:eastAsia="es-ES"/>
        </w:rPr>
        <w:t>monopuesto</w:t>
      </w:r>
      <w:r w:rsidRPr="00722C57">
        <w:rPr>
          <w:rFonts w:eastAsia="Times New Roman" w:cs="Times New Roman"/>
          <w:sz w:val="22"/>
          <w:lang w:eastAsia="es-ES"/>
        </w:rPr>
        <w:t>.</w:t>
      </w:r>
    </w:p>
    <w:p w14:paraId="443CA62B" w14:textId="77777777" w:rsidR="007D25E5" w:rsidRDefault="007D25E5">
      <w:pPr>
        <w:rPr>
          <w:rFonts w:cs="Times New Roman"/>
          <w:sz w:val="22"/>
        </w:rPr>
      </w:pPr>
    </w:p>
    <w:p w14:paraId="6A9864B8" w14:textId="77777777" w:rsidR="005E7FDA" w:rsidRPr="00A80855" w:rsidRDefault="005E7FDA" w:rsidP="00570486">
      <w:pPr>
        <w:rPr>
          <w:rFonts w:cs="Times New Roman"/>
          <w:sz w:val="22"/>
        </w:rPr>
      </w:pPr>
    </w:p>
    <w:p w14:paraId="791F4F62" w14:textId="05BBDAD1" w:rsidR="00722C57" w:rsidRDefault="00722C57">
      <w:pPr>
        <w:rPr>
          <w:rFonts w:eastAsia="Times New Roman" w:cs="Times New Roman"/>
          <w:sz w:val="22"/>
          <w:lang w:eastAsia="es-ES"/>
        </w:rPr>
      </w:pPr>
      <w:r>
        <w:rPr>
          <w:sz w:val="22"/>
        </w:rPr>
        <w:br w:type="page"/>
      </w:r>
    </w:p>
    <w:p w14:paraId="12C62B6B" w14:textId="77777777" w:rsidR="00D47236" w:rsidRPr="00A80855" w:rsidRDefault="00D47236" w:rsidP="0002038B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3036B208" w14:textId="06C2F80E" w:rsidR="00882F1E" w:rsidRPr="00D460E6" w:rsidRDefault="00882F1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  <w:bookmarkStart w:id="4" w:name="ejercicio1"/>
      <w:r w:rsidRPr="00D460E6">
        <w:rPr>
          <w:b/>
          <w:bCs/>
          <w:sz w:val="22"/>
          <w:szCs w:val="22"/>
        </w:rPr>
        <w:t xml:space="preserve">Ejercicio </w:t>
      </w:r>
      <w:bookmarkEnd w:id="4"/>
      <w:r w:rsidRPr="00D460E6">
        <w:rPr>
          <w:b/>
          <w:bCs/>
          <w:sz w:val="22"/>
          <w:szCs w:val="22"/>
        </w:rPr>
        <w:t xml:space="preserve">1 </w:t>
      </w:r>
      <w:r w:rsidRPr="00D460E6">
        <w:rPr>
          <w:b/>
          <w:bCs/>
          <w:noProof/>
          <w:sz w:val="22"/>
          <w:szCs w:val="22"/>
        </w:rPr>
        <w:drawing>
          <wp:inline distT="0" distB="0" distL="0" distR="0" wp14:anchorId="00B2D2A9" wp14:editId="29108A5E">
            <wp:extent cx="180000" cy="180000"/>
            <wp:effectExtent l="0" t="0" r="0" b="0"/>
            <wp:docPr id="140" name="Gráfico 140" descr="Piso superior contorn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ráfico 130" descr="Piso superior contorno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073D" w14:textId="577E2BDE" w:rsidR="00882F1E" w:rsidRPr="00D460E6" w:rsidRDefault="00882F1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4E7C209F" w14:textId="660FA43B" w:rsidR="00336D06" w:rsidRPr="00F8437A" w:rsidRDefault="00336D06" w:rsidP="0002038B">
      <w:pPr>
        <w:pStyle w:val="NormalWeb"/>
        <w:spacing w:before="0" w:beforeAutospacing="0" w:after="0" w:afterAutospacing="0"/>
        <w:rPr>
          <w:b/>
          <w:bCs/>
          <w:i/>
          <w:iCs/>
          <w:sz w:val="22"/>
          <w:szCs w:val="22"/>
        </w:rPr>
      </w:pPr>
      <w:r w:rsidRPr="00F8437A">
        <w:rPr>
          <w:i/>
          <w:iCs/>
          <w:sz w:val="22"/>
          <w:szCs w:val="22"/>
        </w:rPr>
        <w:t xml:space="preserve">Crear una aplicación ERP llamada </w:t>
      </w:r>
      <w:r w:rsidRPr="00F8437A">
        <w:rPr>
          <w:b/>
          <w:bCs/>
          <w:i/>
          <w:iCs/>
          <w:sz w:val="22"/>
          <w:szCs w:val="22"/>
        </w:rPr>
        <w:t>baseAABB</w:t>
      </w:r>
      <w:r w:rsidRPr="00F8437A">
        <w:rPr>
          <w:i/>
          <w:iCs/>
          <w:sz w:val="22"/>
          <w:szCs w:val="22"/>
        </w:rPr>
        <w:t>, que disponga de todos los módulos necesarios para operar en una pequeña y mediana empresa española.</w:t>
      </w:r>
    </w:p>
    <w:p w14:paraId="16515E09" w14:textId="39C55237" w:rsidR="00680D86" w:rsidRDefault="00680D86" w:rsidP="00680D86">
      <w:pPr>
        <w:rPr>
          <w:rFonts w:cs="Times New Roman"/>
          <w:color w:val="000000" w:themeColor="text1"/>
          <w:sz w:val="22"/>
        </w:rPr>
      </w:pPr>
    </w:p>
    <w:p w14:paraId="61EFCB7D" w14:textId="59F38EB2" w:rsidR="00680D86" w:rsidRDefault="00680D86" w:rsidP="00680D86">
      <w:pPr>
        <w:rPr>
          <w:rFonts w:cs="Times New Roman"/>
          <w:color w:val="000000" w:themeColor="text1"/>
          <w:sz w:val="22"/>
        </w:rPr>
      </w:pPr>
      <w:r>
        <w:rPr>
          <w:rFonts w:cs="Times New Roman"/>
          <w:color w:val="000000" w:themeColor="text1"/>
          <w:sz w:val="22"/>
        </w:rPr>
        <w:t>Est</w:t>
      </w:r>
      <w:r w:rsidR="00532D67">
        <w:rPr>
          <w:rFonts w:cs="Times New Roman"/>
          <w:color w:val="000000" w:themeColor="text1"/>
          <w:sz w:val="22"/>
        </w:rPr>
        <w:t>a parte corresponde a la fase se selección del sistema</w:t>
      </w:r>
      <w:r w:rsidR="00F8759F">
        <w:rPr>
          <w:rFonts w:cs="Times New Roman"/>
          <w:color w:val="000000" w:themeColor="text1"/>
          <w:sz w:val="22"/>
        </w:rPr>
        <w:t xml:space="preserve"> y los módulos que debemos usar.</w:t>
      </w:r>
      <w:r w:rsidR="00F8759F">
        <w:rPr>
          <w:rFonts w:cs="Times New Roman"/>
          <w:color w:val="000000" w:themeColor="text1"/>
          <w:sz w:val="22"/>
        </w:rPr>
        <w:br/>
      </w:r>
      <w:r w:rsidR="007A3E36">
        <w:rPr>
          <w:rFonts w:cs="Times New Roman"/>
          <w:color w:val="000000" w:themeColor="text1"/>
          <w:sz w:val="22"/>
        </w:rPr>
        <w:t>Instalamos los módulos necesarios y realizamos las adaptaciones necesarias.</w:t>
      </w:r>
    </w:p>
    <w:p w14:paraId="0D799B6C" w14:textId="0C9941D5" w:rsidR="006D5169" w:rsidRDefault="00940E1B" w:rsidP="0081650A">
      <w:pPr>
        <w:rPr>
          <w:rFonts w:cs="Times New Roman"/>
          <w:color w:val="000000" w:themeColor="text1"/>
          <w:sz w:val="22"/>
        </w:rPr>
      </w:pPr>
      <w:r>
        <w:rPr>
          <w:rFonts w:cs="Times New Roman"/>
          <w:color w:val="000000" w:themeColor="text1"/>
          <w:sz w:val="22"/>
        </w:rPr>
        <w:t xml:space="preserve">Después de haber seleccionado Odoo 14 como el ERP que vamos a utilizar, pasamos a instalar los módulos </w:t>
      </w:r>
      <w:r w:rsidR="006D5169">
        <w:rPr>
          <w:rFonts w:cs="Times New Roman"/>
          <w:color w:val="000000" w:themeColor="text1"/>
          <w:sz w:val="22"/>
        </w:rPr>
        <w:t>que se consideran mínimos para una PYME:</w:t>
      </w:r>
    </w:p>
    <w:p w14:paraId="3CADF8BE" w14:textId="6E7F3243" w:rsidR="009B6BFD" w:rsidRDefault="00FF26AE" w:rsidP="0081650A">
      <w:pPr>
        <w:rPr>
          <w:rFonts w:cs="Times New Roman"/>
          <w:color w:val="000000" w:themeColor="text1"/>
          <w:sz w:val="22"/>
        </w:rPr>
      </w:pPr>
      <w:r w:rsidRPr="00FF26AE">
        <w:rPr>
          <w:rFonts w:cs="Times New Roman"/>
          <w:noProof/>
          <w:color w:val="000000" w:themeColor="text1"/>
          <w:sz w:val="22"/>
        </w:rPr>
        <w:drawing>
          <wp:anchor distT="0" distB="0" distL="114300" distR="114300" simplePos="0" relativeHeight="251656192" behindDoc="1" locked="0" layoutInCell="1" allowOverlap="1" wp14:anchorId="62C99F9A" wp14:editId="7A99091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558925" cy="2019300"/>
            <wp:effectExtent l="0" t="0" r="3175" b="0"/>
            <wp:wrapTight wrapText="bothSides">
              <wp:wrapPolygon edited="0">
                <wp:start x="0" y="0"/>
                <wp:lineTo x="0" y="21396"/>
                <wp:lineTo x="21380" y="21396"/>
                <wp:lineTo x="2138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169">
        <w:rPr>
          <w:rFonts w:cs="Times New Roman"/>
          <w:color w:val="000000" w:themeColor="text1"/>
          <w:sz w:val="22"/>
        </w:rPr>
        <w:t>.- CRM</w:t>
      </w:r>
      <w:r w:rsidR="00704492">
        <w:rPr>
          <w:rFonts w:cs="Times New Roman"/>
          <w:color w:val="000000" w:themeColor="text1"/>
          <w:sz w:val="22"/>
        </w:rPr>
        <w:t xml:space="preserve"> </w:t>
      </w:r>
      <w:r w:rsidR="00DC53FC">
        <w:rPr>
          <w:rFonts w:cs="Times New Roman"/>
          <w:color w:val="000000" w:themeColor="text1"/>
          <w:sz w:val="22"/>
        </w:rPr>
        <w:br/>
        <w:t>.- Proveedores</w:t>
      </w:r>
      <w:r w:rsidR="00837409">
        <w:rPr>
          <w:rFonts w:cs="Times New Roman"/>
          <w:color w:val="000000" w:themeColor="text1"/>
          <w:sz w:val="22"/>
        </w:rPr>
        <w:t xml:space="preserve"> (Compras</w:t>
      </w:r>
      <w:r w:rsidR="00B57AFA">
        <w:rPr>
          <w:rFonts w:cs="Times New Roman"/>
          <w:color w:val="000000" w:themeColor="text1"/>
          <w:sz w:val="22"/>
        </w:rPr>
        <w:t>)</w:t>
      </w:r>
      <w:r w:rsidR="009B6BFD">
        <w:rPr>
          <w:rFonts w:cs="Times New Roman"/>
          <w:color w:val="000000" w:themeColor="text1"/>
          <w:sz w:val="22"/>
        </w:rPr>
        <w:br/>
      </w:r>
      <w:r w:rsidR="00DC53FC">
        <w:rPr>
          <w:rFonts w:cs="Times New Roman"/>
          <w:color w:val="000000" w:themeColor="text1"/>
          <w:sz w:val="22"/>
        </w:rPr>
        <w:t xml:space="preserve">.- Compras </w:t>
      </w:r>
      <w:r w:rsidR="00DC53FC">
        <w:rPr>
          <w:rFonts w:cs="Times New Roman"/>
          <w:color w:val="000000" w:themeColor="text1"/>
          <w:sz w:val="22"/>
        </w:rPr>
        <w:br/>
        <w:t>.- Ventas</w:t>
      </w:r>
      <w:r w:rsidR="005F67A1">
        <w:rPr>
          <w:rFonts w:cs="Times New Roman"/>
          <w:color w:val="000000" w:themeColor="text1"/>
          <w:sz w:val="22"/>
        </w:rPr>
        <w:t xml:space="preserve"> </w:t>
      </w:r>
      <w:r w:rsidR="00DC53FC">
        <w:rPr>
          <w:rFonts w:cs="Times New Roman"/>
          <w:color w:val="000000" w:themeColor="text1"/>
          <w:sz w:val="22"/>
        </w:rPr>
        <w:br/>
        <w:t>.- Almacén</w:t>
      </w:r>
      <w:r w:rsidR="00336158">
        <w:rPr>
          <w:rFonts w:cs="Times New Roman"/>
          <w:color w:val="000000" w:themeColor="text1"/>
          <w:sz w:val="22"/>
        </w:rPr>
        <w:t xml:space="preserve"> (Inventario)</w:t>
      </w:r>
      <w:r w:rsidR="00DC53FC">
        <w:rPr>
          <w:rFonts w:cs="Times New Roman"/>
          <w:color w:val="000000" w:themeColor="text1"/>
          <w:sz w:val="22"/>
        </w:rPr>
        <w:br/>
        <w:t>.- Productos</w:t>
      </w:r>
      <w:r w:rsidR="00837409">
        <w:rPr>
          <w:rFonts w:cs="Times New Roman"/>
          <w:color w:val="000000" w:themeColor="text1"/>
          <w:sz w:val="22"/>
        </w:rPr>
        <w:t xml:space="preserve"> (Inventario)</w:t>
      </w:r>
    </w:p>
    <w:p w14:paraId="645355AD" w14:textId="76C28F4F" w:rsidR="009B6BFD" w:rsidRDefault="009B6BFD" w:rsidP="0081650A">
      <w:pPr>
        <w:rPr>
          <w:rFonts w:cs="Times New Roman"/>
          <w:color w:val="000000" w:themeColor="text1"/>
          <w:sz w:val="22"/>
        </w:rPr>
      </w:pPr>
    </w:p>
    <w:p w14:paraId="5FF5CBAC" w14:textId="729A5AE5" w:rsidR="00706142" w:rsidRDefault="00706142" w:rsidP="0081650A">
      <w:pPr>
        <w:rPr>
          <w:rFonts w:cs="Times New Roman"/>
          <w:color w:val="000000" w:themeColor="text1"/>
          <w:sz w:val="22"/>
        </w:rPr>
      </w:pPr>
      <w:r>
        <w:rPr>
          <w:rFonts w:cs="Times New Roman"/>
          <w:color w:val="000000" w:themeColor="text1"/>
          <w:sz w:val="22"/>
        </w:rPr>
        <w:t xml:space="preserve">Además, para poder trabajar con los datos que Datalab ya manejaba, </w:t>
      </w:r>
      <w:r w:rsidR="00D33421">
        <w:rPr>
          <w:rFonts w:cs="Times New Roman"/>
          <w:color w:val="000000" w:themeColor="text1"/>
          <w:sz w:val="22"/>
        </w:rPr>
        <w:t>debemos instalar:</w:t>
      </w:r>
    </w:p>
    <w:p w14:paraId="19C76012" w14:textId="02259FFF" w:rsidR="00FB6219" w:rsidRDefault="00981117" w:rsidP="0081650A">
      <w:pPr>
        <w:rPr>
          <w:rFonts w:cs="Times New Roman"/>
          <w:color w:val="000000" w:themeColor="text1"/>
          <w:sz w:val="22"/>
        </w:rPr>
      </w:pPr>
      <w:r>
        <w:rPr>
          <w:rFonts w:cs="Times New Roman"/>
          <w:color w:val="000000" w:themeColor="text1"/>
          <w:sz w:val="22"/>
        </w:rPr>
        <w:t>.- Facturación / Contabilidad</w:t>
      </w:r>
      <w:r>
        <w:rPr>
          <w:rFonts w:cs="Times New Roman"/>
          <w:color w:val="000000" w:themeColor="text1"/>
          <w:sz w:val="22"/>
        </w:rPr>
        <w:br/>
        <w:t xml:space="preserve">.- Nóminas </w:t>
      </w:r>
      <w:r w:rsidR="009658E3">
        <w:rPr>
          <w:rFonts w:cs="Times New Roman"/>
          <w:color w:val="000000" w:themeColor="text1"/>
          <w:sz w:val="22"/>
        </w:rPr>
        <w:t>(Empleados)</w:t>
      </w:r>
      <w:r>
        <w:rPr>
          <w:rFonts w:cs="Times New Roman"/>
          <w:color w:val="000000" w:themeColor="text1"/>
          <w:sz w:val="22"/>
        </w:rPr>
        <w:br/>
        <w:t>.- Empleados</w:t>
      </w:r>
    </w:p>
    <w:p w14:paraId="6CC45C5C" w14:textId="0AD7B84B" w:rsidR="009B6BFD" w:rsidRDefault="00C637FA" w:rsidP="0081650A">
      <w:pPr>
        <w:rPr>
          <w:rFonts w:cs="Times New Roman"/>
          <w:color w:val="000000" w:themeColor="text1"/>
          <w:sz w:val="22"/>
        </w:rPr>
      </w:pPr>
      <w:r>
        <w:rPr>
          <w:rFonts w:cs="Times New Roman"/>
          <w:color w:val="000000" w:themeColor="text1"/>
          <w:sz w:val="22"/>
        </w:rPr>
        <w:br/>
      </w:r>
    </w:p>
    <w:p w14:paraId="22DD13CB" w14:textId="371B1287" w:rsidR="00FC625C" w:rsidRDefault="00561C58" w:rsidP="0081650A">
      <w:pPr>
        <w:rPr>
          <w:rFonts w:cs="Times New Roman"/>
          <w:color w:val="000000" w:themeColor="text1"/>
          <w:sz w:val="22"/>
        </w:rPr>
      </w:pPr>
      <w:r>
        <w:rPr>
          <w:rFonts w:cs="Times New Roman"/>
          <w:color w:val="000000" w:themeColor="text1"/>
          <w:sz w:val="22"/>
        </w:rPr>
        <w:t>Todos los módulos instalados están precargados en la versión Odoo 14.</w:t>
      </w:r>
      <w:r>
        <w:rPr>
          <w:rFonts w:cs="Times New Roman"/>
          <w:color w:val="000000" w:themeColor="text1"/>
          <w:sz w:val="22"/>
        </w:rPr>
        <w:br/>
        <w:t>El módulo de Facturación / Contabilidad es un módulo base.</w:t>
      </w:r>
      <w:r>
        <w:rPr>
          <w:rFonts w:cs="Times New Roman"/>
          <w:color w:val="000000" w:themeColor="text1"/>
          <w:sz w:val="22"/>
        </w:rPr>
        <w:br/>
        <w:t xml:space="preserve">El módulo de nóminas </w:t>
      </w:r>
      <w:r w:rsidR="00676341">
        <w:rPr>
          <w:rFonts w:cs="Times New Roman"/>
          <w:color w:val="000000" w:themeColor="text1"/>
          <w:sz w:val="22"/>
        </w:rPr>
        <w:t>seleccionado en el análisis previo es para la versión Odoo 6.1, para la actual (14), las nóminas se gestionan desde el módulo Empleados.</w:t>
      </w:r>
      <w:r w:rsidR="006E7965">
        <w:rPr>
          <w:rFonts w:cs="Times New Roman"/>
          <w:color w:val="000000" w:themeColor="text1"/>
          <w:sz w:val="22"/>
        </w:rPr>
        <w:t xml:space="preserve"> </w:t>
      </w:r>
      <w:r w:rsidR="006E7965">
        <w:rPr>
          <w:rFonts w:cs="Times New Roman"/>
          <w:color w:val="000000" w:themeColor="text1"/>
          <w:sz w:val="22"/>
        </w:rPr>
        <w:br/>
        <w:t>Existen módulos de gestión de nóminas independientes, pero de pago</w:t>
      </w:r>
      <w:r w:rsidR="006B6461">
        <w:rPr>
          <w:rFonts w:cs="Times New Roman"/>
          <w:color w:val="000000" w:themeColor="text1"/>
          <w:sz w:val="22"/>
        </w:rPr>
        <w:t>, pero Datalab exige software gratuito.</w:t>
      </w:r>
    </w:p>
    <w:p w14:paraId="24A28E2D" w14:textId="0B35129E" w:rsidR="006B6461" w:rsidRDefault="006B6461" w:rsidP="0081650A">
      <w:pPr>
        <w:rPr>
          <w:rFonts w:cs="Times New Roman"/>
          <w:color w:val="000000" w:themeColor="text1"/>
          <w:sz w:val="22"/>
        </w:rPr>
      </w:pPr>
    </w:p>
    <w:p w14:paraId="0E17E8B4" w14:textId="464708CC" w:rsidR="006B6461" w:rsidRDefault="006B6461" w:rsidP="0081650A">
      <w:pPr>
        <w:rPr>
          <w:rFonts w:cs="Times New Roman"/>
          <w:color w:val="000000" w:themeColor="text1"/>
          <w:sz w:val="22"/>
        </w:rPr>
      </w:pPr>
    </w:p>
    <w:p w14:paraId="2E2957EC" w14:textId="031EBC19" w:rsidR="006B6461" w:rsidRDefault="006B6461" w:rsidP="0081650A">
      <w:pPr>
        <w:rPr>
          <w:rFonts w:cs="Times New Roman"/>
          <w:color w:val="000000" w:themeColor="text1"/>
          <w:sz w:val="22"/>
        </w:rPr>
      </w:pPr>
    </w:p>
    <w:p w14:paraId="4D22C9DF" w14:textId="1F5D47A6" w:rsidR="006B6461" w:rsidRDefault="006B6461" w:rsidP="0081650A">
      <w:pPr>
        <w:rPr>
          <w:rFonts w:cs="Times New Roman"/>
          <w:color w:val="000000" w:themeColor="text1"/>
          <w:sz w:val="22"/>
        </w:rPr>
      </w:pPr>
    </w:p>
    <w:p w14:paraId="58928092" w14:textId="075B5602" w:rsidR="00E22C9B" w:rsidRDefault="00E22C9B" w:rsidP="0081650A">
      <w:pPr>
        <w:rPr>
          <w:rFonts w:cs="Times New Roman"/>
          <w:color w:val="000000" w:themeColor="text1"/>
          <w:sz w:val="22"/>
        </w:rPr>
      </w:pPr>
    </w:p>
    <w:p w14:paraId="55FF2C98" w14:textId="395EA0F4" w:rsidR="00E22C9B" w:rsidRDefault="00E22C9B" w:rsidP="0081650A">
      <w:pPr>
        <w:rPr>
          <w:rFonts w:cs="Times New Roman"/>
          <w:color w:val="000000" w:themeColor="text1"/>
          <w:sz w:val="22"/>
        </w:rPr>
      </w:pPr>
    </w:p>
    <w:p w14:paraId="7E519365" w14:textId="1A9072F8" w:rsidR="00E22C9B" w:rsidRDefault="00E22C9B" w:rsidP="0081650A">
      <w:pPr>
        <w:rPr>
          <w:rFonts w:cs="Times New Roman"/>
          <w:color w:val="000000" w:themeColor="text1"/>
          <w:sz w:val="22"/>
        </w:rPr>
      </w:pPr>
    </w:p>
    <w:p w14:paraId="32974F83" w14:textId="71D23000" w:rsidR="00E22C9B" w:rsidRDefault="00E22C9B" w:rsidP="0081650A">
      <w:pPr>
        <w:rPr>
          <w:rFonts w:cs="Times New Roman"/>
          <w:color w:val="000000" w:themeColor="text1"/>
          <w:sz w:val="22"/>
        </w:rPr>
      </w:pPr>
    </w:p>
    <w:p w14:paraId="278860EB" w14:textId="77777777" w:rsidR="00E22C9B" w:rsidRDefault="00E22C9B" w:rsidP="0081650A">
      <w:pPr>
        <w:rPr>
          <w:rFonts w:cs="Times New Roman"/>
          <w:color w:val="000000" w:themeColor="text1"/>
          <w:sz w:val="22"/>
        </w:rPr>
      </w:pPr>
    </w:p>
    <w:p w14:paraId="10054AA6" w14:textId="612404D2" w:rsidR="006B6461" w:rsidRDefault="00666935" w:rsidP="0081650A">
      <w:pPr>
        <w:rPr>
          <w:rFonts w:cs="Times New Roman"/>
          <w:color w:val="000000" w:themeColor="text1"/>
          <w:sz w:val="22"/>
        </w:rPr>
      </w:pPr>
      <w:r>
        <w:rPr>
          <w:rFonts w:cs="Times New Roman"/>
          <w:color w:val="000000" w:themeColor="text1"/>
          <w:sz w:val="22"/>
        </w:rPr>
        <w:br/>
      </w:r>
    </w:p>
    <w:p w14:paraId="36910307" w14:textId="604F66B5" w:rsidR="009B6BFD" w:rsidRPr="00E22C9B" w:rsidRDefault="00FC625C" w:rsidP="0081650A">
      <w:pPr>
        <w:rPr>
          <w:rFonts w:cs="Times New Roman"/>
          <w:color w:val="000000" w:themeColor="text1"/>
          <w:sz w:val="20"/>
          <w:szCs w:val="20"/>
        </w:rPr>
      </w:pPr>
      <w:r w:rsidRPr="00E22C9B">
        <w:rPr>
          <w:rFonts w:cs="Times New Roman"/>
          <w:color w:val="000000" w:themeColor="text1"/>
          <w:sz w:val="20"/>
          <w:szCs w:val="20"/>
        </w:rPr>
        <w:t>Referencias:</w:t>
      </w:r>
      <w:r w:rsidR="00CD6309" w:rsidRPr="00E22C9B">
        <w:rPr>
          <w:rFonts w:cs="Times New Roman"/>
          <w:color w:val="000000" w:themeColor="text1"/>
          <w:sz w:val="20"/>
          <w:szCs w:val="20"/>
        </w:rPr>
        <w:br/>
      </w:r>
      <w:hyperlink r:id="rId19" w:history="1">
        <w:r w:rsidR="00CD6309" w:rsidRPr="00E22C9B">
          <w:rPr>
            <w:rStyle w:val="Hipervnculo"/>
            <w:rFonts w:cs="Times New Roman"/>
            <w:sz w:val="20"/>
            <w:szCs w:val="20"/>
          </w:rPr>
          <w:t>https://ateneolab.com/blog/odoo-1/novedades-de-odoo-14-1</w:t>
        </w:r>
      </w:hyperlink>
      <w:r w:rsidR="006E7965" w:rsidRPr="00E22C9B">
        <w:rPr>
          <w:rFonts w:cs="Times New Roman"/>
          <w:color w:val="000000" w:themeColor="text1"/>
          <w:sz w:val="20"/>
          <w:szCs w:val="20"/>
        </w:rPr>
        <w:br/>
      </w:r>
      <w:hyperlink r:id="rId20" w:history="1">
        <w:r w:rsidR="006E7965" w:rsidRPr="00E22C9B">
          <w:rPr>
            <w:rStyle w:val="Hipervnculo"/>
            <w:rFonts w:cs="Times New Roman"/>
            <w:sz w:val="20"/>
            <w:szCs w:val="20"/>
          </w:rPr>
          <w:t>https://www.youtube.com/watch?v=019m06Upw-0</w:t>
        </w:r>
      </w:hyperlink>
    </w:p>
    <w:p w14:paraId="6D5A6D5D" w14:textId="045031D4" w:rsidR="00882F1E" w:rsidRPr="00D460E6" w:rsidRDefault="003369EC" w:rsidP="00E22C9B">
      <w:pPr>
        <w:rPr>
          <w:b/>
          <w:bCs/>
          <w:sz w:val="22"/>
        </w:rPr>
      </w:pPr>
      <w:r w:rsidRPr="009B6BFD">
        <w:rPr>
          <w:rFonts w:cs="Times New Roman"/>
          <w:color w:val="000000" w:themeColor="text1"/>
          <w:sz w:val="22"/>
        </w:rPr>
        <w:br w:type="page"/>
      </w:r>
      <w:bookmarkStart w:id="5" w:name="ejercicio2"/>
      <w:r w:rsidR="00882F1E" w:rsidRPr="00D460E6">
        <w:rPr>
          <w:b/>
          <w:bCs/>
          <w:sz w:val="22"/>
        </w:rPr>
        <w:lastRenderedPageBreak/>
        <w:t xml:space="preserve">Ejercicio </w:t>
      </w:r>
      <w:bookmarkEnd w:id="5"/>
      <w:r w:rsidR="00882F1E" w:rsidRPr="00D460E6">
        <w:rPr>
          <w:b/>
          <w:bCs/>
          <w:sz w:val="22"/>
        </w:rPr>
        <w:t xml:space="preserve">2 </w:t>
      </w:r>
      <w:r w:rsidR="00ED4955" w:rsidRPr="00D460E6">
        <w:rPr>
          <w:b/>
          <w:bCs/>
          <w:noProof/>
          <w:sz w:val="22"/>
        </w:rPr>
        <w:drawing>
          <wp:inline distT="0" distB="0" distL="0" distR="0" wp14:anchorId="7BD4CA76" wp14:editId="5BFDD7F8">
            <wp:extent cx="180000" cy="180000"/>
            <wp:effectExtent l="0" t="0" r="0" b="0"/>
            <wp:docPr id="162" name="Gráfico 162" descr="Piso superior contorn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ráfico 130" descr="Piso superior contorno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2074" w14:textId="11EA4D09" w:rsidR="00B329D1" w:rsidRPr="00B329D1" w:rsidRDefault="00B329D1" w:rsidP="00B329D1">
      <w:pPr>
        <w:spacing w:after="0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eastAsia="es-ES"/>
        </w:rPr>
        <w:t xml:space="preserve">Realizar la migración de datos de clientes del antiguo sistema al nuevo ERP. Nos han pedido que hagamos las primeras pruebas de importación de clientes y productos, para ello tenemos que: </w:t>
      </w:r>
    </w:p>
    <w:p w14:paraId="5B00EDF6" w14:textId="77777777" w:rsidR="00B329D1" w:rsidRPr="00B329D1" w:rsidRDefault="00B329D1" w:rsidP="00B329D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eastAsia="es-ES"/>
        </w:rPr>
        <w:t xml:space="preserve">Crear un archivo CSV con los datos de tres clientes arbitrarios, e importar esos registros a la nueva aplicación ERP. Los datos a traspasar de cada cliente son: </w:t>
      </w:r>
      <w:r w:rsidRPr="00B329D1">
        <w:rPr>
          <w:rFonts w:eastAsia="Times New Roman" w:cs="Times New Roman"/>
          <w:sz w:val="20"/>
          <w:szCs w:val="20"/>
          <w:lang w:eastAsia="es-ES"/>
        </w:rPr>
        <w:br/>
      </w:r>
    </w:p>
    <w:p w14:paraId="4DB5DED1" w14:textId="77777777" w:rsidR="00B329D1" w:rsidRPr="00B329D1" w:rsidRDefault="00B329D1" w:rsidP="00B329D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eastAsia="es-ES"/>
        </w:rPr>
        <w:t>Código del cliente.</w:t>
      </w:r>
    </w:p>
    <w:p w14:paraId="5531D9B5" w14:textId="77777777" w:rsidR="00B329D1" w:rsidRPr="00B329D1" w:rsidRDefault="00B329D1" w:rsidP="00B329D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eastAsia="es-ES"/>
        </w:rPr>
        <w:t>Nombre del cliente.</w:t>
      </w:r>
    </w:p>
    <w:p w14:paraId="7479D02A" w14:textId="77777777" w:rsidR="00B329D1" w:rsidRPr="00B329D1" w:rsidRDefault="00B329D1" w:rsidP="00B329D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eastAsia="es-ES"/>
        </w:rPr>
        <w:t>Nombre comercial.</w:t>
      </w:r>
    </w:p>
    <w:p w14:paraId="0033CC2E" w14:textId="77777777" w:rsidR="00B329D1" w:rsidRPr="00B329D1" w:rsidRDefault="00B329D1" w:rsidP="00B329D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eastAsia="es-ES"/>
        </w:rPr>
        <w:t>Calle.</w:t>
      </w:r>
    </w:p>
    <w:p w14:paraId="5E2CA9FF" w14:textId="77777777" w:rsidR="00B329D1" w:rsidRPr="00B329D1" w:rsidRDefault="00B329D1" w:rsidP="00B329D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eastAsia="es-ES"/>
        </w:rPr>
        <w:t>Ciudad.</w:t>
      </w:r>
    </w:p>
    <w:p w14:paraId="728278B2" w14:textId="77777777" w:rsidR="00B329D1" w:rsidRPr="00B329D1" w:rsidRDefault="00B329D1" w:rsidP="00B329D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eastAsia="es-ES"/>
        </w:rPr>
        <w:t>Provincia.</w:t>
      </w:r>
    </w:p>
    <w:p w14:paraId="125D43D2" w14:textId="77777777" w:rsidR="00B329D1" w:rsidRPr="00B329D1" w:rsidRDefault="00B329D1" w:rsidP="00B329D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eastAsia="es-ES"/>
        </w:rPr>
        <w:t>Código postal.</w:t>
      </w:r>
    </w:p>
    <w:p w14:paraId="1EFF8C35" w14:textId="77777777" w:rsidR="00B329D1" w:rsidRPr="00B329D1" w:rsidRDefault="00B329D1" w:rsidP="00B329D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eastAsia="es-ES"/>
        </w:rPr>
        <w:t>Teléfono.</w:t>
      </w:r>
    </w:p>
    <w:p w14:paraId="4CB29A94" w14:textId="77777777" w:rsidR="00B329D1" w:rsidRPr="00B329D1" w:rsidRDefault="00B329D1" w:rsidP="00B329D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eastAsia="es-ES"/>
        </w:rPr>
        <w:t>Fax.</w:t>
      </w:r>
    </w:p>
    <w:p w14:paraId="7AE10AFC" w14:textId="77777777" w:rsidR="00B329D1" w:rsidRPr="00B329D1" w:rsidRDefault="00B329D1" w:rsidP="00B329D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val="en" w:eastAsia="es-ES"/>
        </w:rPr>
        <w:t>Email</w:t>
      </w:r>
      <w:r w:rsidRPr="00B329D1">
        <w:rPr>
          <w:rFonts w:eastAsia="Times New Roman" w:cs="Times New Roman"/>
          <w:sz w:val="20"/>
          <w:szCs w:val="20"/>
          <w:lang w:eastAsia="es-ES"/>
        </w:rPr>
        <w:t>.</w:t>
      </w:r>
    </w:p>
    <w:p w14:paraId="266F62FB" w14:textId="77777777" w:rsidR="00B329D1" w:rsidRPr="00B329D1" w:rsidRDefault="00B329D1" w:rsidP="00B329D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eastAsia="es-ES"/>
        </w:rPr>
        <w:t>País.</w:t>
      </w:r>
    </w:p>
    <w:p w14:paraId="1A34ED5C" w14:textId="77777777" w:rsidR="00B329D1" w:rsidRPr="00B329D1" w:rsidRDefault="00B329D1" w:rsidP="00B329D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eastAsia="es-ES"/>
        </w:rPr>
        <w:t>Si es cliente o proveedor.</w:t>
      </w:r>
    </w:p>
    <w:p w14:paraId="7B82A268" w14:textId="77777777" w:rsidR="00B329D1" w:rsidRPr="00B329D1" w:rsidRDefault="00B329D1" w:rsidP="00B329D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val="en" w:eastAsia="es-ES"/>
        </w:rPr>
        <w:t>Web</w:t>
      </w:r>
      <w:r w:rsidRPr="00B329D1">
        <w:rPr>
          <w:rFonts w:eastAsia="Times New Roman" w:cs="Times New Roman"/>
          <w:sz w:val="20"/>
          <w:szCs w:val="20"/>
          <w:lang w:eastAsia="es-ES"/>
        </w:rPr>
        <w:t>.</w:t>
      </w:r>
    </w:p>
    <w:p w14:paraId="5D9D74A1" w14:textId="503398F2" w:rsidR="00B329D1" w:rsidRPr="00B329D1" w:rsidRDefault="00B329D1" w:rsidP="00B329D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eastAsia="es-ES"/>
        </w:rPr>
        <w:t>Categoría de la empresa</w:t>
      </w:r>
    </w:p>
    <w:p w14:paraId="7C902046" w14:textId="77777777" w:rsidR="00B329D1" w:rsidRPr="00B329D1" w:rsidRDefault="00B329D1" w:rsidP="00B329D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s-ES"/>
        </w:rPr>
      </w:pPr>
      <w:r w:rsidRPr="00B329D1">
        <w:rPr>
          <w:rFonts w:eastAsia="Times New Roman" w:cs="Times New Roman"/>
          <w:sz w:val="20"/>
          <w:szCs w:val="20"/>
          <w:lang w:eastAsia="es-ES"/>
        </w:rPr>
        <w:t xml:space="preserve">Dado el siguiente archivo CSV con datos de productos, importar esos registros a la nueva aplicación ERP, haciendo modificaciones en el archivo si fuera necesario para que la importación se pueda realizar. </w:t>
      </w:r>
    </w:p>
    <w:p w14:paraId="5F2ABA67" w14:textId="5C255791" w:rsidR="00882F1E" w:rsidRDefault="00711135" w:rsidP="0002038B">
      <w:pPr>
        <w:pStyle w:val="NormalWeb"/>
        <w:spacing w:before="0" w:beforeAutospacing="0" w:after="0" w:afterAutospacing="0"/>
        <w:rPr>
          <w:sz w:val="22"/>
          <w:szCs w:val="22"/>
          <w:u w:val="single"/>
        </w:rPr>
      </w:pPr>
      <w:r w:rsidRPr="00711135">
        <w:rPr>
          <w:sz w:val="22"/>
          <w:szCs w:val="22"/>
          <w:u w:val="single"/>
        </w:rPr>
        <w:t xml:space="preserve">Crear </w:t>
      </w:r>
      <w:bookmarkStart w:id="6" w:name="importarClientes"/>
      <w:r w:rsidRPr="00711135">
        <w:rPr>
          <w:sz w:val="22"/>
          <w:szCs w:val="22"/>
          <w:u w:val="single"/>
        </w:rPr>
        <w:t xml:space="preserve">CSV </w:t>
      </w:r>
      <w:bookmarkEnd w:id="6"/>
      <w:r w:rsidRPr="00711135">
        <w:rPr>
          <w:sz w:val="22"/>
          <w:szCs w:val="22"/>
          <w:u w:val="single"/>
        </w:rPr>
        <w:t>de clientes</w:t>
      </w:r>
      <w:r w:rsidR="003269AE">
        <w:rPr>
          <w:sz w:val="22"/>
          <w:szCs w:val="22"/>
        </w:rPr>
        <w:t xml:space="preserve"> </w:t>
      </w:r>
      <w:r w:rsidR="003269AE" w:rsidRPr="00D460E6">
        <w:rPr>
          <w:b/>
          <w:bCs/>
          <w:noProof/>
          <w:sz w:val="22"/>
          <w:szCs w:val="22"/>
        </w:rPr>
        <w:drawing>
          <wp:inline distT="0" distB="0" distL="0" distR="0" wp14:anchorId="5BC37639" wp14:editId="34533C9B">
            <wp:extent cx="180000" cy="180000"/>
            <wp:effectExtent l="0" t="0" r="0" b="0"/>
            <wp:docPr id="30" name="Gráfico 30" descr="Piso superior contorn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ráfico 130" descr="Piso superior contorno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85B6" w14:textId="1B4D48EA" w:rsidR="00711135" w:rsidRDefault="00134955" w:rsidP="0002038B">
      <w:pPr>
        <w:pStyle w:val="NormalWeb"/>
        <w:spacing w:before="0" w:beforeAutospacing="0" w:after="0" w:afterAutospacing="0"/>
        <w:rPr>
          <w:sz w:val="22"/>
          <w:szCs w:val="22"/>
        </w:rPr>
      </w:pPr>
      <w:r>
        <w:rPr>
          <w:sz w:val="22"/>
          <w:szCs w:val="22"/>
        </w:rPr>
        <w:t>Debemos comprobar los datos y sus tipos en el</w:t>
      </w:r>
      <w:r w:rsidR="0077731E">
        <w:rPr>
          <w:sz w:val="22"/>
          <w:szCs w:val="22"/>
        </w:rPr>
        <w:t xml:space="preserve"> CRM.</w:t>
      </w:r>
    </w:p>
    <w:p w14:paraId="7EF2ED14" w14:textId="74CDBD56" w:rsidR="00B56489" w:rsidRDefault="00B56489" w:rsidP="0002038B">
      <w:pPr>
        <w:pStyle w:val="NormalWeb"/>
        <w:spacing w:before="0" w:beforeAutospacing="0" w:after="0" w:afterAutospacing="0"/>
        <w:rPr>
          <w:sz w:val="22"/>
          <w:szCs w:val="22"/>
        </w:rPr>
      </w:pPr>
      <w:r>
        <w:rPr>
          <w:sz w:val="22"/>
          <w:szCs w:val="22"/>
        </w:rPr>
        <w:t xml:space="preserve">El modelos usado es </w:t>
      </w:r>
      <w:r w:rsidRPr="00CF28E0">
        <w:rPr>
          <w:rFonts w:ascii="Courier New" w:hAnsi="Courier New" w:cs="Courier New"/>
          <w:sz w:val="18"/>
          <w:szCs w:val="18"/>
        </w:rPr>
        <w:t>res.partner</w:t>
      </w:r>
      <w:r>
        <w:rPr>
          <w:sz w:val="22"/>
          <w:szCs w:val="22"/>
        </w:rPr>
        <w:t>, puede verse</w:t>
      </w:r>
      <w:r w:rsidR="00FA4B08">
        <w:rPr>
          <w:sz w:val="22"/>
          <w:szCs w:val="22"/>
        </w:rPr>
        <w:t xml:space="preserve"> en los parámetros del formulario</w:t>
      </w:r>
    </w:p>
    <w:p w14:paraId="1A254191" w14:textId="36B3C201" w:rsidR="0033300D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22B9CA43" w14:textId="03C1B545" w:rsidR="00EF541E" w:rsidRPr="00CF28E0" w:rsidRDefault="00CF28E0" w:rsidP="00CF28E0">
      <w:pPr>
        <w:pStyle w:val="NormalWeb"/>
        <w:spacing w:before="0" w:beforeAutospacing="0" w:after="0" w:afterAutospacing="0"/>
        <w:jc w:val="center"/>
        <w:rPr>
          <w:b/>
          <w:bCs/>
          <w:sz w:val="22"/>
          <w:szCs w:val="22"/>
        </w:rPr>
      </w:pPr>
      <w:r w:rsidRPr="00CF28E0">
        <w:rPr>
          <w:b/>
          <w:bCs/>
          <w:sz w:val="22"/>
          <w:szCs w:val="22"/>
        </w:rPr>
        <w:t>Datos necesarios y sus tipos</w:t>
      </w:r>
    </w:p>
    <w:p w14:paraId="0CA6D1DF" w14:textId="77777777" w:rsidR="00E14C0B" w:rsidRPr="00FA4B08" w:rsidRDefault="00E14C0B" w:rsidP="0002038B">
      <w:pPr>
        <w:pStyle w:val="NormalWeb"/>
        <w:spacing w:before="0" w:beforeAutospacing="0" w:after="0" w:afterAutospacing="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262"/>
        <w:gridCol w:w="1135"/>
        <w:gridCol w:w="2835"/>
        <w:gridCol w:w="4224"/>
      </w:tblGrid>
      <w:tr w:rsidR="00EE32B1" w:rsidRPr="00FC5B16" w14:paraId="4EFBD6B3" w14:textId="622B14CC" w:rsidTr="004826C4">
        <w:tc>
          <w:tcPr>
            <w:tcW w:w="2262" w:type="dxa"/>
            <w:shd w:val="clear" w:color="auto" w:fill="F2F2F2" w:themeFill="background1" w:themeFillShade="F2"/>
          </w:tcPr>
          <w:p w14:paraId="1D6AF741" w14:textId="77777777" w:rsidR="00EE32B1" w:rsidRPr="00FC5B16" w:rsidRDefault="00EE32B1" w:rsidP="0002038B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1135" w:type="dxa"/>
            <w:shd w:val="clear" w:color="auto" w:fill="F2F2F2" w:themeFill="background1" w:themeFillShade="F2"/>
          </w:tcPr>
          <w:p w14:paraId="2B9C4C76" w14:textId="7B5D92B6" w:rsidR="00EE32B1" w:rsidRPr="00FC5B16" w:rsidRDefault="00EE32B1" w:rsidP="00FC5B1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z w:val="20"/>
                <w:szCs w:val="20"/>
              </w:rPr>
            </w:pPr>
            <w:r w:rsidRPr="00FC5B16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262E0829" w14:textId="06AA32BC" w:rsidR="00EE32B1" w:rsidRPr="00FC5B16" w:rsidRDefault="00EE32B1" w:rsidP="00FC5B1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z w:val="20"/>
                <w:szCs w:val="20"/>
              </w:rPr>
            </w:pPr>
            <w:r w:rsidRPr="00FC5B16">
              <w:rPr>
                <w:b/>
                <w:bCs/>
                <w:sz w:val="20"/>
                <w:szCs w:val="20"/>
              </w:rPr>
              <w:t>Nombre del campo</w:t>
            </w:r>
          </w:p>
        </w:tc>
        <w:tc>
          <w:tcPr>
            <w:tcW w:w="4224" w:type="dxa"/>
            <w:shd w:val="clear" w:color="auto" w:fill="F2F2F2" w:themeFill="background1" w:themeFillShade="F2"/>
          </w:tcPr>
          <w:p w14:paraId="29C9C5E7" w14:textId="580CFCBC" w:rsidR="00EE32B1" w:rsidRPr="00FC5B16" w:rsidRDefault="00EE32B1" w:rsidP="00FC5B1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Dependencia</w:t>
            </w:r>
          </w:p>
        </w:tc>
      </w:tr>
      <w:tr w:rsidR="00EE32B1" w:rsidRPr="00FC5B16" w14:paraId="40DD495E" w14:textId="68344EC1" w:rsidTr="004826C4">
        <w:tc>
          <w:tcPr>
            <w:tcW w:w="2262" w:type="dxa"/>
          </w:tcPr>
          <w:p w14:paraId="2E6867A5" w14:textId="36EA8090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Código de cliente</w:t>
            </w:r>
          </w:p>
        </w:tc>
        <w:tc>
          <w:tcPr>
            <w:tcW w:w="1135" w:type="dxa"/>
          </w:tcPr>
          <w:p w14:paraId="765CFDE1" w14:textId="176F8753" w:rsidR="00EE32B1" w:rsidRPr="00C57BAB" w:rsidRDefault="00667A8E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i</w:t>
            </w:r>
            <w:r w:rsidR="00EE32B1" w:rsidRPr="00C57BAB">
              <w:rPr>
                <w:sz w:val="18"/>
                <w:szCs w:val="18"/>
              </w:rPr>
              <w:t xml:space="preserve">nteger </w:t>
            </w:r>
          </w:p>
        </w:tc>
        <w:tc>
          <w:tcPr>
            <w:tcW w:w="2835" w:type="dxa"/>
          </w:tcPr>
          <w:p w14:paraId="688491E1" w14:textId="17D8EB8D" w:rsidR="00EE32B1" w:rsidRPr="00C57BAB" w:rsidRDefault="004F5A2C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user_</w:t>
            </w:r>
            <w:r w:rsidR="00EE32B1" w:rsidRPr="00C57BAB">
              <w:rPr>
                <w:sz w:val="18"/>
                <w:szCs w:val="18"/>
              </w:rPr>
              <w:t>id</w:t>
            </w:r>
          </w:p>
        </w:tc>
        <w:tc>
          <w:tcPr>
            <w:tcW w:w="4224" w:type="dxa"/>
          </w:tcPr>
          <w:p w14:paraId="39BE3833" w14:textId="37A3BBCE" w:rsidR="00EE32B1" w:rsidRPr="00C57BAB" w:rsidRDefault="004F5A2C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Se supone que es el id propio del cliente.</w:t>
            </w:r>
          </w:p>
        </w:tc>
      </w:tr>
      <w:tr w:rsidR="00EE32B1" w:rsidRPr="00FC5B16" w14:paraId="501B16A9" w14:textId="523883CF" w:rsidTr="004826C4">
        <w:tc>
          <w:tcPr>
            <w:tcW w:w="2262" w:type="dxa"/>
          </w:tcPr>
          <w:p w14:paraId="045472D2" w14:textId="4B75B078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Nombre del cliente</w:t>
            </w:r>
          </w:p>
        </w:tc>
        <w:tc>
          <w:tcPr>
            <w:tcW w:w="1135" w:type="dxa"/>
          </w:tcPr>
          <w:p w14:paraId="36C58355" w14:textId="2A21BE4B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character</w:t>
            </w:r>
          </w:p>
        </w:tc>
        <w:tc>
          <w:tcPr>
            <w:tcW w:w="2835" w:type="dxa"/>
          </w:tcPr>
          <w:p w14:paraId="524C31B0" w14:textId="2B539076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name</w:t>
            </w:r>
          </w:p>
        </w:tc>
        <w:tc>
          <w:tcPr>
            <w:tcW w:w="4224" w:type="dxa"/>
          </w:tcPr>
          <w:p w14:paraId="5D257703" w14:textId="77777777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EE32B1" w:rsidRPr="00FC5B16" w14:paraId="47B14264" w14:textId="593E6C6E" w:rsidTr="004826C4">
        <w:tc>
          <w:tcPr>
            <w:tcW w:w="2262" w:type="dxa"/>
          </w:tcPr>
          <w:p w14:paraId="3A41368C" w14:textId="1185B6B3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Nombre comercial</w:t>
            </w:r>
          </w:p>
        </w:tc>
        <w:tc>
          <w:tcPr>
            <w:tcW w:w="1135" w:type="dxa"/>
          </w:tcPr>
          <w:p w14:paraId="72D67AF0" w14:textId="78DC0A4D" w:rsidR="00EE32B1" w:rsidRPr="00C57BAB" w:rsidRDefault="006C317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character</w:t>
            </w:r>
          </w:p>
        </w:tc>
        <w:tc>
          <w:tcPr>
            <w:tcW w:w="2835" w:type="dxa"/>
          </w:tcPr>
          <w:p w14:paraId="2937407A" w14:textId="16F01792" w:rsidR="00EE32B1" w:rsidRPr="00C57BAB" w:rsidRDefault="006C317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comercial_company_name</w:t>
            </w:r>
          </w:p>
        </w:tc>
        <w:tc>
          <w:tcPr>
            <w:tcW w:w="4224" w:type="dxa"/>
          </w:tcPr>
          <w:p w14:paraId="4AD2AE46" w14:textId="50C56BE6" w:rsidR="00EE32B1" w:rsidRPr="00C57BAB" w:rsidRDefault="005E2EA3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res.company</w:t>
            </w:r>
          </w:p>
        </w:tc>
      </w:tr>
      <w:tr w:rsidR="00EE32B1" w:rsidRPr="00FC5B16" w14:paraId="01866F56" w14:textId="7B7049A7" w:rsidTr="004826C4">
        <w:tc>
          <w:tcPr>
            <w:tcW w:w="2262" w:type="dxa"/>
          </w:tcPr>
          <w:p w14:paraId="0C4362A4" w14:textId="1846041E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Calle</w:t>
            </w:r>
          </w:p>
        </w:tc>
        <w:tc>
          <w:tcPr>
            <w:tcW w:w="1135" w:type="dxa"/>
          </w:tcPr>
          <w:p w14:paraId="102BD884" w14:textId="2E9433AF" w:rsidR="00EE32B1" w:rsidRPr="00C57BAB" w:rsidRDefault="000C6EE5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character</w:t>
            </w:r>
          </w:p>
        </w:tc>
        <w:tc>
          <w:tcPr>
            <w:tcW w:w="2835" w:type="dxa"/>
          </w:tcPr>
          <w:p w14:paraId="7D1DF67F" w14:textId="78855845" w:rsidR="00EE32B1" w:rsidRPr="00C57BAB" w:rsidRDefault="000C6EE5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street</w:t>
            </w:r>
          </w:p>
        </w:tc>
        <w:tc>
          <w:tcPr>
            <w:tcW w:w="4224" w:type="dxa"/>
          </w:tcPr>
          <w:p w14:paraId="1DC68248" w14:textId="77777777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EE32B1" w:rsidRPr="00FC5B16" w14:paraId="31055D5C" w14:textId="0D3F7EE5" w:rsidTr="004826C4">
        <w:tc>
          <w:tcPr>
            <w:tcW w:w="2262" w:type="dxa"/>
          </w:tcPr>
          <w:p w14:paraId="1D69D9D6" w14:textId="05AED42E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Ciudad</w:t>
            </w:r>
          </w:p>
        </w:tc>
        <w:tc>
          <w:tcPr>
            <w:tcW w:w="1135" w:type="dxa"/>
          </w:tcPr>
          <w:p w14:paraId="00D6A4F0" w14:textId="2E36773C" w:rsidR="00EE32B1" w:rsidRPr="00C57BAB" w:rsidRDefault="00373A9D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character</w:t>
            </w:r>
          </w:p>
        </w:tc>
        <w:tc>
          <w:tcPr>
            <w:tcW w:w="2835" w:type="dxa"/>
          </w:tcPr>
          <w:p w14:paraId="45824106" w14:textId="13BEF4A9" w:rsidR="00EE32B1" w:rsidRPr="00C57BAB" w:rsidRDefault="00373A9D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city</w:t>
            </w:r>
          </w:p>
        </w:tc>
        <w:tc>
          <w:tcPr>
            <w:tcW w:w="4224" w:type="dxa"/>
          </w:tcPr>
          <w:p w14:paraId="57F3D9BA" w14:textId="77777777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EE32B1" w:rsidRPr="00FC5B16" w14:paraId="41582311" w14:textId="2A21C1B3" w:rsidTr="004826C4">
        <w:tc>
          <w:tcPr>
            <w:tcW w:w="2262" w:type="dxa"/>
          </w:tcPr>
          <w:p w14:paraId="35DB5569" w14:textId="31507012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Provincia</w:t>
            </w:r>
          </w:p>
        </w:tc>
        <w:tc>
          <w:tcPr>
            <w:tcW w:w="1135" w:type="dxa"/>
          </w:tcPr>
          <w:p w14:paraId="3A685F75" w14:textId="5835D57D" w:rsidR="00EE32B1" w:rsidRPr="00C57BAB" w:rsidRDefault="00373A9D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integer</w:t>
            </w:r>
          </w:p>
        </w:tc>
        <w:tc>
          <w:tcPr>
            <w:tcW w:w="2835" w:type="dxa"/>
          </w:tcPr>
          <w:p w14:paraId="5122DBD4" w14:textId="0E460FEA" w:rsidR="00EE32B1" w:rsidRPr="00C57BAB" w:rsidRDefault="00373A9D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state_id</w:t>
            </w:r>
          </w:p>
        </w:tc>
        <w:tc>
          <w:tcPr>
            <w:tcW w:w="4224" w:type="dxa"/>
          </w:tcPr>
          <w:p w14:paraId="6C10AA79" w14:textId="3D5ECA12" w:rsidR="00EE32B1" w:rsidRPr="00C57BAB" w:rsidRDefault="004D084D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res.country.state</w:t>
            </w:r>
          </w:p>
        </w:tc>
      </w:tr>
      <w:tr w:rsidR="00EE32B1" w:rsidRPr="00FC5B16" w14:paraId="30B2003F" w14:textId="32C01427" w:rsidTr="004826C4">
        <w:tc>
          <w:tcPr>
            <w:tcW w:w="2262" w:type="dxa"/>
          </w:tcPr>
          <w:p w14:paraId="423080CB" w14:textId="2AA90BEE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Código postal</w:t>
            </w:r>
          </w:p>
        </w:tc>
        <w:tc>
          <w:tcPr>
            <w:tcW w:w="1135" w:type="dxa"/>
          </w:tcPr>
          <w:p w14:paraId="59C9CC07" w14:textId="7D0A4EA3" w:rsidR="00EE32B1" w:rsidRPr="00C57BAB" w:rsidRDefault="00C818D7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character</w:t>
            </w:r>
          </w:p>
        </w:tc>
        <w:tc>
          <w:tcPr>
            <w:tcW w:w="2835" w:type="dxa"/>
          </w:tcPr>
          <w:p w14:paraId="2DA5120B" w14:textId="53BB894A" w:rsidR="00EE32B1" w:rsidRPr="00C57BAB" w:rsidRDefault="00C818D7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zip</w:t>
            </w:r>
          </w:p>
        </w:tc>
        <w:tc>
          <w:tcPr>
            <w:tcW w:w="4224" w:type="dxa"/>
          </w:tcPr>
          <w:p w14:paraId="0DD1F15D" w14:textId="77777777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EE32B1" w:rsidRPr="00FC5B16" w14:paraId="68F7C12D" w14:textId="32A32D12" w:rsidTr="004826C4">
        <w:tc>
          <w:tcPr>
            <w:tcW w:w="2262" w:type="dxa"/>
          </w:tcPr>
          <w:p w14:paraId="37C038F8" w14:textId="4D43BF8F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Teléfono</w:t>
            </w:r>
          </w:p>
        </w:tc>
        <w:tc>
          <w:tcPr>
            <w:tcW w:w="1135" w:type="dxa"/>
          </w:tcPr>
          <w:p w14:paraId="645651E4" w14:textId="297498C1" w:rsidR="00EE32B1" w:rsidRPr="00C57BAB" w:rsidRDefault="001743D9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character</w:t>
            </w:r>
          </w:p>
        </w:tc>
        <w:tc>
          <w:tcPr>
            <w:tcW w:w="2835" w:type="dxa"/>
          </w:tcPr>
          <w:p w14:paraId="5E9082D3" w14:textId="706E94FC" w:rsidR="00EE32B1" w:rsidRPr="00C57BAB" w:rsidRDefault="001743D9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phone</w:t>
            </w:r>
          </w:p>
        </w:tc>
        <w:tc>
          <w:tcPr>
            <w:tcW w:w="4224" w:type="dxa"/>
          </w:tcPr>
          <w:p w14:paraId="3904CB74" w14:textId="77777777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EE32B1" w:rsidRPr="00FC5B16" w14:paraId="6D429DE3" w14:textId="6C481856" w:rsidTr="004826C4">
        <w:tc>
          <w:tcPr>
            <w:tcW w:w="2262" w:type="dxa"/>
          </w:tcPr>
          <w:p w14:paraId="03BAC41A" w14:textId="02016A5C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Fax</w:t>
            </w:r>
          </w:p>
        </w:tc>
        <w:tc>
          <w:tcPr>
            <w:tcW w:w="1135" w:type="dxa"/>
          </w:tcPr>
          <w:p w14:paraId="2F01CA60" w14:textId="6E70E322" w:rsidR="00EE32B1" w:rsidRPr="00C57BAB" w:rsidRDefault="001429F4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---</w:t>
            </w:r>
          </w:p>
        </w:tc>
        <w:tc>
          <w:tcPr>
            <w:tcW w:w="2835" w:type="dxa"/>
          </w:tcPr>
          <w:p w14:paraId="72BD8FCD" w14:textId="2F684AD5" w:rsidR="00EE32B1" w:rsidRPr="00C57BAB" w:rsidRDefault="001429F4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---</w:t>
            </w:r>
          </w:p>
        </w:tc>
        <w:tc>
          <w:tcPr>
            <w:tcW w:w="4224" w:type="dxa"/>
          </w:tcPr>
          <w:p w14:paraId="24DA8438" w14:textId="0C2390BF" w:rsidR="00EE32B1" w:rsidRPr="00C57BAB" w:rsidRDefault="001429F4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El campo fax no existe en Odoo 14, e</w:t>
            </w:r>
            <w:r w:rsidR="007E6365" w:rsidRPr="00C57BAB">
              <w:rPr>
                <w:sz w:val="18"/>
                <w:szCs w:val="18"/>
              </w:rPr>
              <w:t>s</w:t>
            </w:r>
            <w:r w:rsidRPr="00C57BAB">
              <w:rPr>
                <w:sz w:val="18"/>
                <w:szCs w:val="18"/>
              </w:rPr>
              <w:t xml:space="preserve"> tecnología obsoleta.</w:t>
            </w:r>
          </w:p>
        </w:tc>
      </w:tr>
      <w:tr w:rsidR="00EE32B1" w:rsidRPr="00FC5B16" w14:paraId="58ED0022" w14:textId="3EB69FDC" w:rsidTr="004826C4">
        <w:tc>
          <w:tcPr>
            <w:tcW w:w="2262" w:type="dxa"/>
          </w:tcPr>
          <w:p w14:paraId="2FAFF564" w14:textId="6EAC200A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Email</w:t>
            </w:r>
          </w:p>
        </w:tc>
        <w:tc>
          <w:tcPr>
            <w:tcW w:w="1135" w:type="dxa"/>
          </w:tcPr>
          <w:p w14:paraId="0C65D4C6" w14:textId="67A85758" w:rsidR="00EE32B1" w:rsidRPr="00C57BAB" w:rsidRDefault="00AA5BEE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character</w:t>
            </w:r>
          </w:p>
        </w:tc>
        <w:tc>
          <w:tcPr>
            <w:tcW w:w="2835" w:type="dxa"/>
          </w:tcPr>
          <w:p w14:paraId="39A0626F" w14:textId="3A0FE49F" w:rsidR="00EE32B1" w:rsidRPr="00C57BAB" w:rsidRDefault="00AA5BEE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email</w:t>
            </w:r>
          </w:p>
        </w:tc>
        <w:tc>
          <w:tcPr>
            <w:tcW w:w="4224" w:type="dxa"/>
          </w:tcPr>
          <w:p w14:paraId="7F1F9894" w14:textId="77777777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EE32B1" w:rsidRPr="00FC5B16" w14:paraId="4B56F680" w14:textId="66F355B2" w:rsidTr="004826C4">
        <w:tc>
          <w:tcPr>
            <w:tcW w:w="2262" w:type="dxa"/>
          </w:tcPr>
          <w:p w14:paraId="172B00F4" w14:textId="7266B55D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País</w:t>
            </w:r>
          </w:p>
        </w:tc>
        <w:tc>
          <w:tcPr>
            <w:tcW w:w="1135" w:type="dxa"/>
          </w:tcPr>
          <w:p w14:paraId="67D059FE" w14:textId="478D4D08" w:rsidR="00EE32B1" w:rsidRPr="00C57BAB" w:rsidRDefault="0048785F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integer</w:t>
            </w:r>
          </w:p>
        </w:tc>
        <w:tc>
          <w:tcPr>
            <w:tcW w:w="2835" w:type="dxa"/>
          </w:tcPr>
          <w:p w14:paraId="3F195ECF" w14:textId="4A6513D8" w:rsidR="00EE32B1" w:rsidRPr="00C57BAB" w:rsidRDefault="0048785F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country_id</w:t>
            </w:r>
          </w:p>
        </w:tc>
        <w:tc>
          <w:tcPr>
            <w:tcW w:w="4224" w:type="dxa"/>
          </w:tcPr>
          <w:p w14:paraId="202B687B" w14:textId="0FF4F612" w:rsidR="00EE32B1" w:rsidRPr="00C57BAB" w:rsidRDefault="007D4AA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res.country</w:t>
            </w:r>
          </w:p>
        </w:tc>
      </w:tr>
      <w:tr w:rsidR="00EE32B1" w:rsidRPr="00FC5B16" w14:paraId="35C33C47" w14:textId="66161BC1" w:rsidTr="004826C4">
        <w:tc>
          <w:tcPr>
            <w:tcW w:w="2262" w:type="dxa"/>
          </w:tcPr>
          <w:p w14:paraId="623B7B64" w14:textId="2D2B1A94" w:rsidR="00EE32B1" w:rsidRPr="00C57BAB" w:rsidRDefault="00EE32B1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 xml:space="preserve">Cliente </w:t>
            </w:r>
          </w:p>
        </w:tc>
        <w:tc>
          <w:tcPr>
            <w:tcW w:w="1135" w:type="dxa"/>
          </w:tcPr>
          <w:p w14:paraId="1EF9A4F0" w14:textId="71C41E52" w:rsidR="00EE32B1" w:rsidRPr="00C57BAB" w:rsidRDefault="007E7B8F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integer</w:t>
            </w:r>
          </w:p>
        </w:tc>
        <w:tc>
          <w:tcPr>
            <w:tcW w:w="2835" w:type="dxa"/>
          </w:tcPr>
          <w:p w14:paraId="6A395D75" w14:textId="22020A73" w:rsidR="00EE32B1" w:rsidRPr="00C57BAB" w:rsidRDefault="007E7B8F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customer_rank</w:t>
            </w:r>
          </w:p>
        </w:tc>
        <w:tc>
          <w:tcPr>
            <w:tcW w:w="4224" w:type="dxa"/>
          </w:tcPr>
          <w:p w14:paraId="7933A5E2" w14:textId="700CB6AF" w:rsidR="0012559F" w:rsidRPr="00C57BAB" w:rsidRDefault="00640856" w:rsidP="0002038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hyperlink w:anchor="anexocliente" w:history="1">
              <w:r w:rsidR="0062729D" w:rsidRPr="00C57BAB">
                <w:rPr>
                  <w:rStyle w:val="Hipervnculo"/>
                  <w:sz w:val="18"/>
                  <w:szCs w:val="18"/>
                </w:rPr>
                <w:t>V</w:t>
              </w:r>
              <w:r w:rsidR="0012559F" w:rsidRPr="00C57BAB">
                <w:rPr>
                  <w:rStyle w:val="Hipervnculo"/>
                  <w:sz w:val="18"/>
                  <w:szCs w:val="18"/>
                </w:rPr>
                <w:t>er</w:t>
              </w:r>
              <w:r w:rsidR="0062729D" w:rsidRPr="00C57BAB">
                <w:rPr>
                  <w:rStyle w:val="Hipervnculo"/>
                  <w:sz w:val="18"/>
                  <w:szCs w:val="18"/>
                </w:rPr>
                <w:t xml:space="preserve"> anexo Cliente/Proveedor</w:t>
              </w:r>
            </w:hyperlink>
          </w:p>
        </w:tc>
      </w:tr>
      <w:tr w:rsidR="007E7B8F" w:rsidRPr="00FC5B16" w14:paraId="5AAC7567" w14:textId="77777777" w:rsidTr="004826C4">
        <w:tc>
          <w:tcPr>
            <w:tcW w:w="2262" w:type="dxa"/>
          </w:tcPr>
          <w:p w14:paraId="11A5BC13" w14:textId="41564E5D" w:rsidR="007E7B8F" w:rsidRPr="00C57BAB" w:rsidRDefault="007E7B8F" w:rsidP="007E7B8F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Proveedor</w:t>
            </w:r>
          </w:p>
        </w:tc>
        <w:tc>
          <w:tcPr>
            <w:tcW w:w="1135" w:type="dxa"/>
          </w:tcPr>
          <w:p w14:paraId="1E2CDB4D" w14:textId="31887004" w:rsidR="007E7B8F" w:rsidRPr="00C57BAB" w:rsidRDefault="007E7B8F" w:rsidP="007E7B8F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integer</w:t>
            </w:r>
          </w:p>
        </w:tc>
        <w:tc>
          <w:tcPr>
            <w:tcW w:w="2835" w:type="dxa"/>
          </w:tcPr>
          <w:p w14:paraId="39E5EDDE" w14:textId="6972FF1A" w:rsidR="007E7B8F" w:rsidRPr="00C57BAB" w:rsidRDefault="007E7B8F" w:rsidP="007E7B8F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supplier_rank</w:t>
            </w:r>
          </w:p>
        </w:tc>
        <w:tc>
          <w:tcPr>
            <w:tcW w:w="4224" w:type="dxa"/>
          </w:tcPr>
          <w:p w14:paraId="44E32FC5" w14:textId="2E5D61AB" w:rsidR="007E7B8F" w:rsidRPr="00C57BAB" w:rsidRDefault="00640856" w:rsidP="007E7B8F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hyperlink w:anchor="anexocliente" w:history="1">
              <w:r w:rsidR="007E7B8F" w:rsidRPr="00C57BAB">
                <w:rPr>
                  <w:rStyle w:val="Hipervnculo"/>
                  <w:sz w:val="18"/>
                  <w:szCs w:val="18"/>
                </w:rPr>
                <w:t>Ver anexo Cliente/Proveedor</w:t>
              </w:r>
            </w:hyperlink>
          </w:p>
        </w:tc>
      </w:tr>
      <w:tr w:rsidR="007E7B8F" w:rsidRPr="00FC5B16" w14:paraId="346B0D9D" w14:textId="1F089231" w:rsidTr="004826C4">
        <w:tc>
          <w:tcPr>
            <w:tcW w:w="2262" w:type="dxa"/>
          </w:tcPr>
          <w:p w14:paraId="3F25A9ED" w14:textId="14915A9B" w:rsidR="007E7B8F" w:rsidRPr="00C57BAB" w:rsidRDefault="007E7B8F" w:rsidP="007E7B8F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Web</w:t>
            </w:r>
          </w:p>
        </w:tc>
        <w:tc>
          <w:tcPr>
            <w:tcW w:w="1135" w:type="dxa"/>
          </w:tcPr>
          <w:p w14:paraId="22F4CAF5" w14:textId="52AAA687" w:rsidR="007E7B8F" w:rsidRPr="00C57BAB" w:rsidRDefault="007E7B8F" w:rsidP="007E7B8F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character</w:t>
            </w:r>
          </w:p>
        </w:tc>
        <w:tc>
          <w:tcPr>
            <w:tcW w:w="2835" w:type="dxa"/>
          </w:tcPr>
          <w:p w14:paraId="241AD506" w14:textId="6AD5D80A" w:rsidR="007E7B8F" w:rsidRPr="00C57BAB" w:rsidRDefault="007E7B8F" w:rsidP="007E7B8F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website</w:t>
            </w:r>
          </w:p>
        </w:tc>
        <w:tc>
          <w:tcPr>
            <w:tcW w:w="4224" w:type="dxa"/>
          </w:tcPr>
          <w:p w14:paraId="26DD374C" w14:textId="77777777" w:rsidR="007E7B8F" w:rsidRPr="00C57BAB" w:rsidRDefault="007E7B8F" w:rsidP="007E7B8F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3C5112" w:rsidRPr="00FC5B16" w14:paraId="3610B9BA" w14:textId="77777777" w:rsidTr="004826C4">
        <w:tc>
          <w:tcPr>
            <w:tcW w:w="2262" w:type="dxa"/>
          </w:tcPr>
          <w:p w14:paraId="372071E1" w14:textId="11DAA499" w:rsidR="003C5112" w:rsidRPr="00C57BAB" w:rsidRDefault="003C5112" w:rsidP="007E7B8F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Es compañía</w:t>
            </w:r>
          </w:p>
        </w:tc>
        <w:tc>
          <w:tcPr>
            <w:tcW w:w="1135" w:type="dxa"/>
          </w:tcPr>
          <w:p w14:paraId="72BDA671" w14:textId="164FC19F" w:rsidR="003C5112" w:rsidRPr="00C57BAB" w:rsidRDefault="001930EE" w:rsidP="007E7B8F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boolean</w:t>
            </w:r>
          </w:p>
        </w:tc>
        <w:tc>
          <w:tcPr>
            <w:tcW w:w="2835" w:type="dxa"/>
          </w:tcPr>
          <w:p w14:paraId="70A737DB" w14:textId="3EB654B6" w:rsidR="003C5112" w:rsidRPr="00C57BAB" w:rsidRDefault="008A3D90" w:rsidP="007E7B8F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is_company</w:t>
            </w:r>
          </w:p>
        </w:tc>
        <w:tc>
          <w:tcPr>
            <w:tcW w:w="4224" w:type="dxa"/>
          </w:tcPr>
          <w:p w14:paraId="5A16C1AC" w14:textId="77777777" w:rsidR="003C5112" w:rsidRPr="00C57BAB" w:rsidRDefault="003C5112" w:rsidP="007E7B8F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7E7B8F" w:rsidRPr="00FC5B16" w14:paraId="6C796235" w14:textId="07F95A0C" w:rsidTr="004826C4">
        <w:tc>
          <w:tcPr>
            <w:tcW w:w="2262" w:type="dxa"/>
          </w:tcPr>
          <w:p w14:paraId="09F60FFD" w14:textId="6EFCFCC6" w:rsidR="007E7B8F" w:rsidRPr="00C57BAB" w:rsidRDefault="007E7B8F" w:rsidP="007E7B8F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Categoría de la empresa</w:t>
            </w:r>
          </w:p>
        </w:tc>
        <w:tc>
          <w:tcPr>
            <w:tcW w:w="1135" w:type="dxa"/>
          </w:tcPr>
          <w:p w14:paraId="3FD0091E" w14:textId="3E9608FF" w:rsidR="007E7B8F" w:rsidRPr="00C57BAB" w:rsidRDefault="007E7B8F" w:rsidP="007E7B8F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integer</w:t>
            </w:r>
          </w:p>
        </w:tc>
        <w:tc>
          <w:tcPr>
            <w:tcW w:w="2835" w:type="dxa"/>
          </w:tcPr>
          <w:p w14:paraId="2AFAA42F" w14:textId="19796938" w:rsidR="007E7B8F" w:rsidRPr="00C57BAB" w:rsidRDefault="007E7B8F" w:rsidP="007E7B8F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industry_id</w:t>
            </w:r>
          </w:p>
        </w:tc>
        <w:tc>
          <w:tcPr>
            <w:tcW w:w="4224" w:type="dxa"/>
          </w:tcPr>
          <w:p w14:paraId="04003031" w14:textId="603B36CC" w:rsidR="007E7B8F" w:rsidRPr="00C57BAB" w:rsidRDefault="007E7B8F" w:rsidP="006E3B57">
            <w:pPr>
              <w:pStyle w:val="NormalWeb"/>
              <w:keepNext/>
              <w:spacing w:before="0" w:beforeAutospacing="0" w:after="0" w:afterAutospacing="0"/>
              <w:rPr>
                <w:sz w:val="18"/>
                <w:szCs w:val="18"/>
              </w:rPr>
            </w:pPr>
            <w:r w:rsidRPr="00C57BAB">
              <w:rPr>
                <w:sz w:val="18"/>
                <w:szCs w:val="18"/>
              </w:rPr>
              <w:t>res.partner.industry</w:t>
            </w:r>
          </w:p>
        </w:tc>
      </w:tr>
    </w:tbl>
    <w:p w14:paraId="549B315E" w14:textId="5265EE03" w:rsidR="002460BE" w:rsidRDefault="006E3B57" w:rsidP="006E3B57">
      <w:pPr>
        <w:pStyle w:val="Descripcin"/>
        <w:jc w:val="center"/>
        <w:rPr>
          <w:sz w:val="22"/>
          <w:szCs w:val="22"/>
        </w:rPr>
      </w:pPr>
      <w:bookmarkStart w:id="7" w:name="tabla1"/>
      <w:r>
        <w:t xml:space="preserve">Tabla </w:t>
      </w:r>
      <w:bookmarkEnd w:id="7"/>
      <w:r>
        <w:fldChar w:fldCharType="begin"/>
      </w:r>
      <w:r>
        <w:instrText xml:space="preserve"> SEQ Tabla \* ARABIC </w:instrText>
      </w:r>
      <w:r>
        <w:fldChar w:fldCharType="separate"/>
      </w:r>
      <w:r w:rsidR="002773B5">
        <w:rPr>
          <w:noProof/>
        </w:rPr>
        <w:t>1</w:t>
      </w:r>
      <w:r>
        <w:fldChar w:fldCharType="end"/>
      </w:r>
      <w:r>
        <w:t xml:space="preserve"> </w:t>
      </w:r>
      <w:r w:rsidRPr="00052874">
        <w:rPr>
          <w:noProof/>
        </w:rPr>
        <w:t>Campos implicados en la tabla res.partner</w:t>
      </w:r>
    </w:p>
    <w:p w14:paraId="50F76690" w14:textId="3E267E8D" w:rsidR="00F43263" w:rsidRDefault="00F43263">
      <w:pPr>
        <w:rPr>
          <w:rFonts w:cs="Times New Roman"/>
          <w:sz w:val="22"/>
        </w:rPr>
      </w:pPr>
      <w:r>
        <w:rPr>
          <w:rFonts w:cs="Times New Roman"/>
          <w:sz w:val="22"/>
        </w:rPr>
        <w:br w:type="page"/>
      </w:r>
    </w:p>
    <w:p w14:paraId="65D1B1B3" w14:textId="3695E094" w:rsidR="00F43263" w:rsidRDefault="00F43263" w:rsidP="00801B65">
      <w:pPr>
        <w:rPr>
          <w:rFonts w:cs="Times New Roman"/>
          <w:sz w:val="22"/>
        </w:rPr>
      </w:pPr>
    </w:p>
    <w:p w14:paraId="58E67088" w14:textId="3B109F7A" w:rsidR="00C337C5" w:rsidRDefault="003925E1" w:rsidP="00801B65">
      <w:pPr>
        <w:rPr>
          <w:rFonts w:cs="Times New Roman"/>
          <w:sz w:val="22"/>
        </w:rPr>
      </w:pPr>
      <w:r>
        <w:rPr>
          <w:rFonts w:cs="Times New Roman"/>
          <w:sz w:val="22"/>
        </w:rPr>
        <w:t>Creamos el archivo C</w:t>
      </w:r>
      <w:r w:rsidR="00C337C5">
        <w:rPr>
          <w:rFonts w:cs="Times New Roman"/>
          <w:sz w:val="22"/>
        </w:rPr>
        <w:t>SV:</w:t>
      </w:r>
    </w:p>
    <w:p w14:paraId="5E17FEB4" w14:textId="4A297708" w:rsidR="00F43263" w:rsidRPr="00F43263" w:rsidRDefault="00F43263" w:rsidP="00F43263">
      <w:pPr>
        <w:rPr>
          <w:rFonts w:ascii="Courier New" w:hAnsi="Courier New" w:cs="Courier New"/>
          <w:sz w:val="18"/>
          <w:szCs w:val="18"/>
        </w:rPr>
      </w:pPr>
      <w:r w:rsidRPr="00F43263">
        <w:rPr>
          <w:rFonts w:ascii="Courier New" w:hAnsi="Courier New" w:cs="Courier New"/>
          <w:sz w:val="18"/>
          <w:szCs w:val="18"/>
        </w:rPr>
        <w:t>ID externo,Nombre,Nombre de la compañía,Calle,Ciudad,Estado/ID,C.P.,Teléfono,correo electrónico,País/ID,Rango del Cliente,Rango de proveedor,Enlace a página web,Es una compañia,Sector / Id. de la BD</w:t>
      </w:r>
    </w:p>
    <w:p w14:paraId="599336D3" w14:textId="77777777" w:rsidR="00F43263" w:rsidRPr="00F43263" w:rsidRDefault="00F43263" w:rsidP="00F43263">
      <w:pPr>
        <w:rPr>
          <w:rFonts w:ascii="Courier New" w:hAnsi="Courier New" w:cs="Courier New"/>
          <w:sz w:val="18"/>
          <w:szCs w:val="18"/>
        </w:rPr>
      </w:pPr>
      <w:r w:rsidRPr="00F43263">
        <w:rPr>
          <w:rFonts w:ascii="Courier New" w:hAnsi="Courier New" w:cs="Courier New"/>
          <w:sz w:val="18"/>
          <w:szCs w:val="18"/>
        </w:rPr>
        <w:t>1247,Creaciones del Norte,Creaciones del Norte S.A.,Calle primera s/n,Villanueva,433,65676,787232323,info@creanorte.esd,68,1,0,www.creanorte.esd,VERDADERO,10</w:t>
      </w:r>
    </w:p>
    <w:p w14:paraId="7FAB2B05" w14:textId="7EC32FDE" w:rsidR="00F43263" w:rsidRPr="00F43263" w:rsidRDefault="00F43263" w:rsidP="00F43263">
      <w:pPr>
        <w:rPr>
          <w:rFonts w:ascii="Courier New" w:hAnsi="Courier New" w:cs="Courier New"/>
          <w:sz w:val="18"/>
          <w:szCs w:val="18"/>
        </w:rPr>
      </w:pPr>
      <w:r w:rsidRPr="00F43263">
        <w:rPr>
          <w:rFonts w:ascii="Courier New" w:hAnsi="Courier New" w:cs="Courier New"/>
          <w:sz w:val="18"/>
          <w:szCs w:val="18"/>
        </w:rPr>
        <w:t>1347,Criações do Norte,Criações do Norte,Rua Bacalao a  bras  nº 345,Coimbra,253,76543,525525525,info@nortecreations.ptd,183,1,0,www.nortcreations.ptd,VERDADERO,13</w:t>
      </w:r>
    </w:p>
    <w:p w14:paraId="625A203B" w14:textId="19926D65" w:rsidR="004C51C3" w:rsidRDefault="00F43263" w:rsidP="00F43263">
      <w:pPr>
        <w:rPr>
          <w:rFonts w:ascii="Courier New" w:hAnsi="Courier New" w:cs="Courier New"/>
          <w:sz w:val="18"/>
          <w:szCs w:val="18"/>
        </w:rPr>
      </w:pPr>
      <w:r w:rsidRPr="00F43263">
        <w:rPr>
          <w:rFonts w:ascii="Courier New" w:hAnsi="Courier New" w:cs="Courier New"/>
          <w:sz w:val="18"/>
          <w:szCs w:val="18"/>
        </w:rPr>
        <w:t>1447,Piezas los Cuñaos,Piezas los Cuñaos C.B.,Paseo al sol nº 7,Aldeavieja,451,98984,999777666,info@piezascunao.esd,68,0,1,www.piezascunaos.esd,VERDADERO,3</w:t>
      </w:r>
    </w:p>
    <w:p w14:paraId="36A6930C" w14:textId="0E7B00D2" w:rsidR="0033300D" w:rsidRPr="00C337C5" w:rsidRDefault="002F0FCD" w:rsidP="00F43263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FDB1FB4" wp14:editId="7848D548">
                <wp:simplePos x="0" y="0"/>
                <wp:positionH relativeFrom="column">
                  <wp:posOffset>0</wp:posOffset>
                </wp:positionH>
                <wp:positionV relativeFrom="paragraph">
                  <wp:posOffset>299720</wp:posOffset>
                </wp:positionV>
                <wp:extent cx="6838950" cy="4333875"/>
                <wp:effectExtent l="0" t="0" r="38100" b="104775"/>
                <wp:wrapNone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0" cy="4333875"/>
                          <a:chOff x="0" y="0"/>
                          <a:chExt cx="6838950" cy="4333875"/>
                        </a:xfrm>
                      </wpg:grpSpPr>
                      <wpg:grpSp>
                        <wpg:cNvPr id="15" name="Grupo 15"/>
                        <wpg:cNvGrpSpPr/>
                        <wpg:grpSpPr>
                          <a:xfrm>
                            <a:off x="0" y="0"/>
                            <a:ext cx="6645910" cy="1471295"/>
                            <a:chOff x="0" y="247650"/>
                            <a:chExt cx="6645910" cy="1471295"/>
                          </a:xfrm>
                        </wpg:grpSpPr>
                        <pic:pic xmlns:pic="http://schemas.openxmlformats.org/drawingml/2006/picture">
                          <pic:nvPicPr>
                            <pic:cNvPr id="10" name="Imagen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47650"/>
                              <a:ext cx="6645910" cy="14712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" name="Bocadillo: rectángulo con esquinas redondeadas 14"/>
                          <wps:cNvSpPr/>
                          <wps:spPr>
                            <a:xfrm>
                              <a:off x="2466976" y="276226"/>
                              <a:ext cx="2657474" cy="751790"/>
                            </a:xfrm>
                            <a:prstGeom prst="wedgeRoundRectCallout">
                              <a:avLst>
                                <a:gd name="adj1" fmla="val 64564"/>
                                <a:gd name="adj2" fmla="val 60648"/>
                                <a:gd name="adj3" fmla="val 16667"/>
                              </a:avLst>
                            </a:prstGeom>
                            <a:solidFill>
                              <a:schemeClr val="accent1">
                                <a:alpha val="70000"/>
                              </a:schemeClr>
                            </a:solidFill>
                            <a:effectLst>
                              <a:outerShdw blurRad="50800" dist="38100" dir="8100000" algn="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2662E35" w14:textId="66D86F77" w:rsidR="001B2D9C" w:rsidRPr="00FE4954" w:rsidRDefault="001B2D9C" w:rsidP="001B2D9C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0"/>
                                    <w:szCs w:val="18"/>
                                  </w:rPr>
                                </w:pPr>
                                <w:r w:rsidRPr="00CA6DBF">
                                  <w:rPr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4"/>
                                  </w:rPr>
                                  <w:t xml:space="preserve">1 </w:t>
                                </w:r>
                                <w:r w:rsidRPr="00FE4954">
                                  <w:rPr>
                                    <w:color w:val="FFFFFF" w:themeColor="background1"/>
                                    <w:sz w:val="20"/>
                                    <w:szCs w:val="18"/>
                                  </w:rPr>
                                  <w:t>Desde la vista de contactos</w:t>
                                </w:r>
                                <w:r w:rsidR="002C06C6" w:rsidRPr="00FE4954">
                                  <w:rPr>
                                    <w:color w:val="FFFFFF" w:themeColor="background1"/>
                                    <w:sz w:val="20"/>
                                    <w:szCs w:val="18"/>
                                  </w:rPr>
                                  <w:t xml:space="preserve"> nos vamos a Favoritos </w:t>
                                </w:r>
                                <w:r w:rsidR="002C06C6" w:rsidRPr="00FE4954">
                                  <w:rPr>
                                    <w:color w:val="FFFFFF" w:themeColor="background1"/>
                                    <w:sz w:val="20"/>
                                    <w:szCs w:val="18"/>
                                  </w:rPr>
                                  <w:sym w:font="Wingdings" w:char="F0E0"/>
                                </w:r>
                                <w:r w:rsidR="002C06C6" w:rsidRPr="00FE4954">
                                  <w:rPr>
                                    <w:color w:val="FFFFFF" w:themeColor="background1"/>
                                    <w:sz w:val="20"/>
                                    <w:szCs w:val="18"/>
                                  </w:rPr>
                                  <w:t xml:space="preserve"> Importar registros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7675" y="981075"/>
                            <a:ext cx="3724275" cy="141922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18" name="Conector recto de flecha 18"/>
                        <wps:cNvCnPr/>
                        <wps:spPr>
                          <a:xfrm flipH="1">
                            <a:off x="4171950" y="981075"/>
                            <a:ext cx="1524000" cy="2286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tailEnd type="triangle"/>
                          </a:ln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Bocadillo: rectángulo con esquinas redondeadas 20"/>
                        <wps:cNvSpPr/>
                        <wps:spPr>
                          <a:xfrm>
                            <a:off x="247650" y="971550"/>
                            <a:ext cx="2857500" cy="514350"/>
                          </a:xfrm>
                          <a:prstGeom prst="wedgeRoundRectCallout">
                            <a:avLst>
                              <a:gd name="adj1" fmla="val -19768"/>
                              <a:gd name="adj2" fmla="val 114352"/>
                              <a:gd name="adj3" fmla="val 16667"/>
                            </a:avLst>
                          </a:prstGeom>
                          <a:solidFill>
                            <a:schemeClr val="accent1">
                              <a:alpha val="70000"/>
                            </a:schemeClr>
                          </a:solidFill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32B79E" w14:textId="58EB984C" w:rsidR="001A43DE" w:rsidRPr="00CA6DBF" w:rsidRDefault="001A43DE" w:rsidP="001A43DE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48"/>
                                  <w:szCs w:val="44"/>
                                </w:rPr>
                                <w:t>2</w:t>
                              </w:r>
                              <w:r w:rsidRPr="00CA6DBF">
                                <w:rPr>
                                  <w:b/>
                                  <w:bCs/>
                                  <w:color w:val="FFFFFF" w:themeColor="background1"/>
                                  <w:sz w:val="48"/>
                                  <w:szCs w:val="44"/>
                                </w:rPr>
                                <w:t xml:space="preserve"> </w:t>
                              </w:r>
                              <w:r w:rsidRPr="00FE4954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E</w:t>
                              </w:r>
                              <w:r w:rsidR="00FE4954" w:rsidRPr="00FE4954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n la ventana abierta, pulsamos en “Subir archivo”.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90750" y="1685925"/>
                            <a:ext cx="4648200" cy="26479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22" name="Bocadillo: rectángulo con esquinas redondeadas 22"/>
                        <wps:cNvSpPr/>
                        <wps:spPr>
                          <a:xfrm>
                            <a:off x="3810000" y="2743200"/>
                            <a:ext cx="2105025" cy="485775"/>
                          </a:xfrm>
                          <a:prstGeom prst="wedgeRoundRectCallout">
                            <a:avLst>
                              <a:gd name="adj1" fmla="val -69101"/>
                              <a:gd name="adj2" fmla="val -68981"/>
                              <a:gd name="adj3" fmla="val 16667"/>
                            </a:avLst>
                          </a:prstGeom>
                          <a:solidFill>
                            <a:schemeClr val="accent1">
                              <a:alpha val="70000"/>
                            </a:schemeClr>
                          </a:solidFill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06C507" w14:textId="333F4CD7" w:rsidR="00602F94" w:rsidRPr="00CA6DBF" w:rsidRDefault="00602F94" w:rsidP="00602F94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48"/>
                                  <w:szCs w:val="44"/>
                                </w:rPr>
                                <w:t>3</w:t>
                              </w:r>
                              <w:r w:rsidRPr="00CA6DBF">
                                <w:rPr>
                                  <w:b/>
                                  <w:bCs/>
                                  <w:color w:val="FFFFFF" w:themeColor="background1"/>
                                  <w:sz w:val="48"/>
                                  <w:szCs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Abrimos el </w:t>
                              </w:r>
                              <w:r w:rsidRPr="00FE4954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archivo</w:t>
                              </w:r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67A4D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csv</w:t>
                              </w:r>
                              <w:r w:rsidRPr="00FE4954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DB1FB4" id="Grupo 23" o:spid="_x0000_s1036" style="position:absolute;margin-left:0;margin-top:23.6pt;width:538.5pt;height:341.25pt;z-index:251673600;mso-height-relative:margin" coordsize="68389,43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">
                <v:group id="Grupo 15" o:spid="_x0000_s1037" style="position:absolute;width:66459;height:14712" coordorigin=",2476" coordsize="66459,1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Imagen 10" o:spid="_x0000_s1038" type="#_x0000_t75" style="position:absolute;top:2476;width:66459;height:14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">
                    <v:imagedata r:id="rId24" o:title=""/>
                  </v:shape>
                  <v:shapetype id="_x0000_t62" coordsize="21600,21600" o:spt="62" adj="1350,25920" path="m3600,qx,3600l0@8@12@24,0@9,,18000qy3600,21600l@6,21600@15@27@7,21600,18000,21600qx21600,18000l21600@9@18@30,21600@8,21600,3600qy18000,l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 textboxrect="791,791,20809,20809"/>
                    <v:handles>
                      <v:h position="#0,#1"/>
                    </v:handles>
                  </v:shapetype>
                  <v:shape id="Bocadillo: rectángulo con esquinas redondeadas 14" o:spid="_x0000_s1039" type="#_x0000_t62" style="position:absolute;left:24669;top:2762;width:26575;height:7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" adj="24746,23900" fillcolor="#4472c4 [3204]" strokecolor="#1f3763 [1604]" strokeweight="1pt">
                    <v:fill opacity="46003f"/>
                    <v:shadow on="t" color="black" opacity="26214f" origin=".5,-.5" offset="-.74836mm,.74836mm"/>
                    <v:textbox>
                      <w:txbxContent>
                        <w:p w14:paraId="12662E35" w14:textId="66D86F77" w:rsidR="001B2D9C" w:rsidRPr="00FE4954" w:rsidRDefault="001B2D9C" w:rsidP="001B2D9C">
                          <w:pPr>
                            <w:jc w:val="center"/>
                            <w:rPr>
                              <w:color w:val="FFFFFF" w:themeColor="background1"/>
                              <w:sz w:val="20"/>
                              <w:szCs w:val="18"/>
                            </w:rPr>
                          </w:pPr>
                          <w:r w:rsidRPr="00CA6DBF">
                            <w:rPr>
                              <w:b/>
                              <w:bCs/>
                              <w:color w:val="FFFFFF" w:themeColor="background1"/>
                              <w:sz w:val="48"/>
                              <w:szCs w:val="44"/>
                            </w:rPr>
                            <w:t xml:space="preserve">1 </w:t>
                          </w:r>
                          <w:r w:rsidRPr="00FE4954">
                            <w:rPr>
                              <w:color w:val="FFFFFF" w:themeColor="background1"/>
                              <w:sz w:val="20"/>
                              <w:szCs w:val="18"/>
                            </w:rPr>
                            <w:t>Desde la vista de contactos</w:t>
                          </w:r>
                          <w:r w:rsidR="002C06C6" w:rsidRPr="00FE4954">
                            <w:rPr>
                              <w:color w:val="FFFFFF" w:themeColor="background1"/>
                              <w:sz w:val="20"/>
                              <w:szCs w:val="18"/>
                            </w:rPr>
                            <w:t xml:space="preserve"> nos vamos a Favoritos </w:t>
                          </w:r>
                          <w:r w:rsidR="002C06C6" w:rsidRPr="00FE4954">
                            <w:rPr>
                              <w:color w:val="FFFFFF" w:themeColor="background1"/>
                              <w:sz w:val="20"/>
                              <w:szCs w:val="18"/>
                            </w:rPr>
                            <w:sym w:font="Wingdings" w:char="F0E0"/>
                          </w:r>
                          <w:r w:rsidR="002C06C6" w:rsidRPr="00FE4954">
                            <w:rPr>
                              <w:color w:val="FFFFFF" w:themeColor="background1"/>
                              <w:sz w:val="20"/>
                              <w:szCs w:val="18"/>
                            </w:rPr>
                            <w:t xml:space="preserve"> Importar registros</w:t>
                          </w:r>
                        </w:p>
                      </w:txbxContent>
                    </v:textbox>
                  </v:shape>
                </v:group>
                <v:shape id="Imagen 16" o:spid="_x0000_s1040" type="#_x0000_t75" style="position:absolute;left:4476;top:9810;width:37243;height:14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">
                  <v:imagedata r:id="rId25" o:title=""/>
                  <v:shadow on="t" color="black" opacity="26214f" origin=".5,-.5" offset="-.74836mm,.74836mm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8" o:spid="_x0000_s1041" type="#_x0000_t32" style="position:absolute;left:41719;top:9810;width:15240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" strokecolor="#2f5496 [2404]" strokeweight="2pt">
                  <v:stroke endarrow="block" joinstyle="miter"/>
                  <v:shadow on="t" color="black" opacity="26214f" origin=".5,-.5" offset="-.74836mm,.74836mm"/>
                </v:shape>
                <v:shape id="Bocadillo: rectángulo con esquinas redondeadas 20" o:spid="_x0000_s1042" type="#_x0000_t62" style="position:absolute;left:2476;top:9715;width:28575;height:5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" adj="6530,35500" fillcolor="#4472c4 [3204]" strokecolor="#1f3763 [1604]" strokeweight="1pt">
                  <v:fill opacity="46003f"/>
                  <v:shadow on="t" color="black" opacity="26214f" origin=".5,-.5" offset="-.74836mm,.74836mm"/>
                  <v:textbox>
                    <w:txbxContent>
                      <w:p w14:paraId="7732B79E" w14:textId="58EB984C" w:rsidR="001A43DE" w:rsidRPr="00CA6DBF" w:rsidRDefault="001A43DE" w:rsidP="001A43DE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48"/>
                            <w:szCs w:val="44"/>
                          </w:rPr>
                          <w:t>2</w:t>
                        </w:r>
                        <w:r w:rsidRPr="00CA6DBF">
                          <w:rPr>
                            <w:b/>
                            <w:bCs/>
                            <w:color w:val="FFFFFF" w:themeColor="background1"/>
                            <w:sz w:val="48"/>
                            <w:szCs w:val="44"/>
                          </w:rPr>
                          <w:t xml:space="preserve"> </w:t>
                        </w:r>
                        <w:r w:rsidRPr="00FE4954">
                          <w:rPr>
                            <w:color w:val="FFFFFF" w:themeColor="background1"/>
                            <w:sz w:val="20"/>
                            <w:szCs w:val="20"/>
                          </w:rPr>
                          <w:t>E</w:t>
                        </w:r>
                        <w:r w:rsidR="00FE4954" w:rsidRPr="00FE4954">
                          <w:rPr>
                            <w:color w:val="FFFFFF" w:themeColor="background1"/>
                            <w:sz w:val="20"/>
                            <w:szCs w:val="20"/>
                          </w:rPr>
                          <w:t>n la ventana abierta, pulsamos en “Subir archivo”.</w:t>
                        </w:r>
                      </w:p>
                    </w:txbxContent>
                  </v:textbox>
                </v:shape>
                <v:shape id="Imagen 21" o:spid="_x0000_s1043" type="#_x0000_t75" style="position:absolute;left:21907;top:16859;width:46482;height:26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">
                  <v:imagedata r:id="rId26" o:title=""/>
                  <v:shadow on="t" color="black" opacity="26214f" origin=".5,-.5" offset="-.74836mm,.74836mm"/>
                </v:shape>
                <v:shape id="Bocadillo: rectángulo con esquinas redondeadas 22" o:spid="_x0000_s1044" type="#_x0000_t62" style="position:absolute;left:38100;top:27432;width:21050;height:4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" adj="-4126,-4100" fillcolor="#4472c4 [3204]" strokecolor="#1f3763 [1604]" strokeweight="1pt">
                  <v:fill opacity="46003f"/>
                  <v:shadow on="t" color="black" opacity="26214f" origin=".5,-.5" offset="-.74836mm,.74836mm"/>
                  <v:textbox>
                    <w:txbxContent>
                      <w:p w14:paraId="5206C507" w14:textId="333F4CD7" w:rsidR="00602F94" w:rsidRPr="00CA6DBF" w:rsidRDefault="00602F94" w:rsidP="00602F94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48"/>
                            <w:szCs w:val="44"/>
                          </w:rPr>
                          <w:t>3</w:t>
                        </w:r>
                        <w:r w:rsidRPr="00CA6DBF">
                          <w:rPr>
                            <w:b/>
                            <w:bCs/>
                            <w:color w:val="FFFFFF" w:themeColor="background1"/>
                            <w:sz w:val="48"/>
                            <w:szCs w:val="44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  <w:sz w:val="20"/>
                            <w:szCs w:val="20"/>
                          </w:rPr>
                          <w:t xml:space="preserve">Abrimos el </w:t>
                        </w:r>
                        <w:r w:rsidRPr="00FE4954">
                          <w:rPr>
                            <w:color w:val="FFFFFF" w:themeColor="background1"/>
                            <w:sz w:val="20"/>
                            <w:szCs w:val="20"/>
                          </w:rPr>
                          <w:t xml:space="preserve"> archivo</w:t>
                        </w:r>
                        <w:r>
                          <w:rPr>
                            <w:color w:val="FFFFFF" w:themeColor="background1"/>
                            <w:sz w:val="20"/>
                            <w:szCs w:val="20"/>
                          </w:rPr>
                          <w:t xml:space="preserve"> </w:t>
                        </w:r>
                        <w:r w:rsidR="00D67A4D">
                          <w:rPr>
                            <w:color w:val="FFFFFF" w:themeColor="background1"/>
                            <w:sz w:val="20"/>
                            <w:szCs w:val="20"/>
                          </w:rPr>
                          <w:t>csv</w:t>
                        </w:r>
                        <w:r w:rsidRPr="00FE4954">
                          <w:rPr>
                            <w:color w:val="FFFFFF" w:themeColor="background1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80FDF">
        <w:rPr>
          <w:rFonts w:ascii="Courier New" w:hAnsi="Courier New" w:cs="Courier New"/>
          <w:sz w:val="18"/>
          <w:szCs w:val="18"/>
        </w:rPr>
        <w:br/>
      </w:r>
      <w:r w:rsidR="00E80FDF">
        <w:rPr>
          <w:rFonts w:ascii="Courier New" w:hAnsi="Courier New" w:cs="Courier New"/>
          <w:sz w:val="18"/>
          <w:szCs w:val="18"/>
        </w:rPr>
        <w:br/>
      </w:r>
      <w:r w:rsidR="00E80FDF">
        <w:rPr>
          <w:rFonts w:ascii="Courier New" w:hAnsi="Courier New" w:cs="Courier New"/>
          <w:sz w:val="18"/>
          <w:szCs w:val="18"/>
        </w:rPr>
        <w:br/>
      </w:r>
      <w:r w:rsidR="00E80FDF">
        <w:rPr>
          <w:rFonts w:ascii="Courier New" w:hAnsi="Courier New" w:cs="Courier New"/>
          <w:sz w:val="18"/>
          <w:szCs w:val="18"/>
        </w:rPr>
        <w:br/>
      </w:r>
      <w:r w:rsidR="00E80FDF">
        <w:rPr>
          <w:rFonts w:ascii="Courier New" w:hAnsi="Courier New" w:cs="Courier New"/>
          <w:sz w:val="18"/>
          <w:szCs w:val="18"/>
        </w:rPr>
        <w:br/>
      </w:r>
      <w:r w:rsidR="00E80FDF">
        <w:rPr>
          <w:rFonts w:ascii="Courier New" w:hAnsi="Courier New" w:cs="Courier New"/>
          <w:sz w:val="18"/>
          <w:szCs w:val="18"/>
        </w:rPr>
        <w:br/>
      </w:r>
      <w:r w:rsidR="00E80FDF">
        <w:rPr>
          <w:rFonts w:ascii="Courier New" w:hAnsi="Courier New" w:cs="Courier New"/>
          <w:sz w:val="18"/>
          <w:szCs w:val="18"/>
        </w:rPr>
        <w:br/>
      </w:r>
      <w:r w:rsidR="00E80FDF">
        <w:rPr>
          <w:rFonts w:ascii="Courier New" w:hAnsi="Courier New" w:cs="Courier New"/>
          <w:sz w:val="18"/>
          <w:szCs w:val="18"/>
        </w:rPr>
        <w:br/>
      </w:r>
      <w:r w:rsidR="00E80FDF">
        <w:rPr>
          <w:rFonts w:ascii="Courier New" w:hAnsi="Courier New" w:cs="Courier New"/>
          <w:sz w:val="18"/>
          <w:szCs w:val="18"/>
        </w:rPr>
        <w:br/>
      </w:r>
      <w:r w:rsidR="00E80FDF">
        <w:rPr>
          <w:rFonts w:ascii="Courier New" w:hAnsi="Courier New" w:cs="Courier New"/>
          <w:sz w:val="18"/>
          <w:szCs w:val="18"/>
        </w:rPr>
        <w:br/>
      </w:r>
      <w:r w:rsidR="00E80FDF">
        <w:rPr>
          <w:rFonts w:ascii="Courier New" w:hAnsi="Courier New" w:cs="Courier New"/>
          <w:sz w:val="18"/>
          <w:szCs w:val="18"/>
        </w:rPr>
        <w:br/>
      </w:r>
      <w:r w:rsidR="00E80FDF">
        <w:rPr>
          <w:rFonts w:ascii="Courier New" w:hAnsi="Courier New" w:cs="Courier New"/>
          <w:sz w:val="18"/>
          <w:szCs w:val="18"/>
        </w:rPr>
        <w:br/>
      </w:r>
      <w:r w:rsidR="00E80FDF">
        <w:rPr>
          <w:rFonts w:ascii="Courier New" w:hAnsi="Courier New" w:cs="Courier New"/>
          <w:sz w:val="18"/>
          <w:szCs w:val="18"/>
        </w:rPr>
        <w:br/>
      </w:r>
      <w:r w:rsidR="00E80FDF">
        <w:rPr>
          <w:rFonts w:ascii="Courier New" w:hAnsi="Courier New" w:cs="Courier New"/>
          <w:sz w:val="18"/>
          <w:szCs w:val="18"/>
        </w:rPr>
        <w:br/>
      </w:r>
      <w:r w:rsidR="00E80FDF">
        <w:rPr>
          <w:rFonts w:ascii="Courier New" w:hAnsi="Courier New" w:cs="Courier New"/>
          <w:sz w:val="18"/>
          <w:szCs w:val="18"/>
        </w:rPr>
        <w:br/>
      </w:r>
    </w:p>
    <w:p w14:paraId="45EE229C" w14:textId="39212AF0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657A3C44" w14:textId="7C03E3A0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6CC70A6E" w14:textId="17AD862F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22DA8576" w14:textId="343ECD0B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684CFC48" w14:textId="073B9C7F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344AF1DE" w14:textId="52DC1F1C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05F32242" w14:textId="4E6D348E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55BA0C73" w14:textId="7966B492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0DE5609F" w14:textId="25A3BA43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43C227D1" w14:textId="0A7E4EAD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2A9CFCD8" w14:textId="639CB492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0DC83788" w14:textId="550724DC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0E1DFE91" w14:textId="36063565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273B2EFF" w14:textId="2486B52B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5EE105DD" w14:textId="79AAE7EB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348BCC6F" w14:textId="5CC5F320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1C6F984A" w14:textId="4C1F2113" w:rsidR="00E62F04" w:rsidRDefault="002F0FCD" w:rsidP="0002038B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F0FCD">
        <w:rPr>
          <w:sz w:val="22"/>
          <w:szCs w:val="22"/>
        </w:rPr>
        <w:t xml:space="preserve">Ahora </w:t>
      </w:r>
      <w:r>
        <w:rPr>
          <w:sz w:val="22"/>
          <w:szCs w:val="22"/>
        </w:rPr>
        <w:t xml:space="preserve">queda cargado el </w:t>
      </w:r>
      <w:r w:rsidR="009C6C15">
        <w:rPr>
          <w:sz w:val="22"/>
          <w:szCs w:val="22"/>
        </w:rPr>
        <w:t>archivo en la aplicación, pero aún hay que realizar algunos retoques.</w:t>
      </w:r>
    </w:p>
    <w:p w14:paraId="6144BA88" w14:textId="77777777" w:rsidR="00FD502B" w:rsidRDefault="00FD502B" w:rsidP="0002038B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6F6A3F06" w14:textId="26F2F089" w:rsidR="00FD502B" w:rsidRDefault="00FD502B" w:rsidP="0002038B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FD502B">
        <w:rPr>
          <w:noProof/>
          <w:sz w:val="22"/>
          <w:szCs w:val="22"/>
        </w:rPr>
        <w:drawing>
          <wp:inline distT="0" distB="0" distL="0" distR="0" wp14:anchorId="51028EB0" wp14:editId="1D2B163B">
            <wp:extent cx="6645910" cy="1748155"/>
            <wp:effectExtent l="0" t="0" r="254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15DF" w14:textId="587E9F21" w:rsidR="00E62F04" w:rsidRDefault="00E62F04" w:rsidP="0002038B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6A791021" w14:textId="4EB088B6" w:rsidR="00DF272E" w:rsidRDefault="00FD502B" w:rsidP="0002038B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C93FCD">
        <w:rPr>
          <w:b/>
          <w:bCs/>
          <w:noProof/>
          <w:sz w:val="22"/>
          <w:szCs w:val="22"/>
        </w:rPr>
        <w:drawing>
          <wp:anchor distT="0" distB="0" distL="114300" distR="114300" simplePos="0" relativeHeight="251674624" behindDoc="0" locked="0" layoutInCell="1" allowOverlap="1" wp14:anchorId="53017B9B" wp14:editId="19009EA4">
            <wp:simplePos x="0" y="0"/>
            <wp:positionH relativeFrom="margin">
              <wp:posOffset>4352290</wp:posOffset>
            </wp:positionH>
            <wp:positionV relativeFrom="paragraph">
              <wp:posOffset>6350</wp:posOffset>
            </wp:positionV>
            <wp:extent cx="2248535" cy="1903095"/>
            <wp:effectExtent l="95250" t="38100" r="37465" b="97155"/>
            <wp:wrapThrough wrapText="bothSides">
              <wp:wrapPolygon edited="0">
                <wp:start x="-366" y="-432"/>
                <wp:lineTo x="-915" y="-216"/>
                <wp:lineTo x="-915" y="20541"/>
                <wp:lineTo x="-549" y="22486"/>
                <wp:lineTo x="21594" y="22486"/>
                <wp:lineTo x="21777" y="20757"/>
                <wp:lineTo x="21777" y="3243"/>
                <wp:lineTo x="21411" y="0"/>
                <wp:lineTo x="21411" y="-432"/>
                <wp:lineTo x="-366" y="-432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190309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C15">
        <w:rPr>
          <w:sz w:val="22"/>
          <w:szCs w:val="22"/>
        </w:rPr>
        <w:t xml:space="preserve">Por ejemplo: </w:t>
      </w:r>
    </w:p>
    <w:p w14:paraId="7F656260" w14:textId="31A62A46" w:rsidR="00602F94" w:rsidRPr="002F0FCD" w:rsidRDefault="00DF272E" w:rsidP="0002038B">
      <w:pPr>
        <w:pStyle w:val="NormalWeb"/>
        <w:spacing w:before="0" w:beforeAutospacing="0" w:after="0" w:afterAutospacing="0"/>
        <w:rPr>
          <w:sz w:val="22"/>
          <w:szCs w:val="22"/>
        </w:rPr>
      </w:pPr>
      <w:r>
        <w:rPr>
          <w:sz w:val="22"/>
          <w:szCs w:val="22"/>
        </w:rPr>
        <w:t>N</w:t>
      </w:r>
      <w:r w:rsidR="009C6C15">
        <w:rPr>
          <w:sz w:val="22"/>
          <w:szCs w:val="22"/>
        </w:rPr>
        <w:t>o concuerda el nombre del campo</w:t>
      </w:r>
      <w:r w:rsidR="00311D25">
        <w:rPr>
          <w:sz w:val="22"/>
          <w:szCs w:val="22"/>
        </w:rPr>
        <w:t xml:space="preserve"> País con el que le hemos dado, ya que en los campos relacionados se admiten tres opciones</w:t>
      </w:r>
      <w:r>
        <w:rPr>
          <w:sz w:val="22"/>
          <w:szCs w:val="22"/>
        </w:rPr>
        <w:t>: el nombre del país directamente, el id de una tabla externa, o el id de la tabla de países de Odoo, que es el que hemos dado.</w:t>
      </w:r>
    </w:p>
    <w:p w14:paraId="039A2F27" w14:textId="3D5E5C1D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2108C603" w14:textId="1A5D2D92" w:rsidR="00602F94" w:rsidRDefault="007C1967" w:rsidP="0002038B">
      <w:pPr>
        <w:pStyle w:val="NormalWeb"/>
        <w:spacing w:before="0" w:beforeAutospacing="0" w:after="0" w:afterAutospacing="0"/>
        <w:rPr>
          <w:sz w:val="22"/>
          <w:szCs w:val="22"/>
        </w:rPr>
      </w:pPr>
      <w:r>
        <w:rPr>
          <w:sz w:val="22"/>
          <w:szCs w:val="22"/>
        </w:rPr>
        <w:t>Tras ajustar los nombres de los campos, ejecutamos una prueba previa a</w:t>
      </w:r>
      <w:r w:rsidR="008B6921">
        <w:rPr>
          <w:sz w:val="22"/>
          <w:szCs w:val="22"/>
        </w:rPr>
        <w:t xml:space="preserve"> la importación definitiva. </w:t>
      </w:r>
    </w:p>
    <w:p w14:paraId="32E5C914" w14:textId="40FDB773" w:rsidR="008B6921" w:rsidRPr="007C1967" w:rsidRDefault="008B6921" w:rsidP="0002038B">
      <w:pPr>
        <w:pStyle w:val="NormalWeb"/>
        <w:spacing w:before="0" w:beforeAutospacing="0" w:after="0" w:afterAutospacing="0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738141" wp14:editId="47D2BED0">
                <wp:simplePos x="0" y="0"/>
                <wp:positionH relativeFrom="column">
                  <wp:posOffset>381000</wp:posOffset>
                </wp:positionH>
                <wp:positionV relativeFrom="paragraph">
                  <wp:posOffset>321310</wp:posOffset>
                </wp:positionV>
                <wp:extent cx="647700" cy="302895"/>
                <wp:effectExtent l="0" t="0" r="19050" b="20955"/>
                <wp:wrapNone/>
                <wp:docPr id="27" name="Rectángulo: esquinas redondeada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0289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94A19C" id="Rectángulo: esquinas redondeadas 27" o:spid="_x0000_s1026" style="position:absolute;margin-left:30pt;margin-top:25.3pt;width:51pt;height:23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" filled="f" strokecolor="red" strokeweight="1.5pt">
                <v:stroke joinstyle="miter"/>
              </v:roundrect>
            </w:pict>
          </mc:Fallback>
        </mc:AlternateContent>
      </w:r>
      <w:r w:rsidRPr="008B6921">
        <w:rPr>
          <w:noProof/>
          <w:sz w:val="22"/>
          <w:szCs w:val="22"/>
        </w:rPr>
        <w:drawing>
          <wp:anchor distT="0" distB="0" distL="114300" distR="114300" simplePos="0" relativeHeight="251675648" behindDoc="1" locked="0" layoutInCell="1" allowOverlap="1" wp14:anchorId="3D7D4B24" wp14:editId="7AEF051B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4772025" cy="2455545"/>
            <wp:effectExtent l="95250" t="38100" r="47625" b="97155"/>
            <wp:wrapTight wrapText="bothSides">
              <wp:wrapPolygon edited="0">
                <wp:start x="-172" y="-335"/>
                <wp:lineTo x="-431" y="-168"/>
                <wp:lineTo x="-431" y="21282"/>
                <wp:lineTo x="-259" y="22287"/>
                <wp:lineTo x="21643" y="22287"/>
                <wp:lineTo x="21729" y="21282"/>
                <wp:lineTo x="21729" y="2514"/>
                <wp:lineTo x="21557" y="0"/>
                <wp:lineTo x="21557" y="-335"/>
                <wp:lineTo x="-172" y="-335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5554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5B123" w14:textId="085A9AF0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497D1C1B" w14:textId="5F315503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6619EB64" w14:textId="4DC3B410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39873061" w14:textId="66CCA9B7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4B191CAA" w14:textId="59BB4D2D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018C8EF1" w14:textId="6B6125F6" w:rsidR="00E62F04" w:rsidRDefault="00E62F0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08FA4582" w14:textId="5AB313F9" w:rsidR="00E62F04" w:rsidRDefault="00E62F0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231215CB" w14:textId="043C7BE3" w:rsidR="008B6921" w:rsidRDefault="008B6921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1F6976C1" w14:textId="2BFD81F0" w:rsidR="008B6921" w:rsidRDefault="008B6921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376E9407" w14:textId="2831A118" w:rsidR="008B6921" w:rsidRDefault="008B6921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12FDD350" w14:textId="2EA06361" w:rsidR="008B6921" w:rsidRDefault="008B6921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5A11465F" w14:textId="63C584F3" w:rsidR="008B6921" w:rsidRDefault="008B6921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2B8A4156" w14:textId="71F938A9" w:rsidR="008B6921" w:rsidRDefault="008B6921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00FFA2FC" w14:textId="6A1C4D20" w:rsidR="008B6921" w:rsidRDefault="008B6921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5AC7AB94" w14:textId="1CD909A7" w:rsidR="008B6921" w:rsidRDefault="008B6921" w:rsidP="0002038B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B6921">
        <w:rPr>
          <w:sz w:val="22"/>
          <w:szCs w:val="22"/>
        </w:rPr>
        <w:t xml:space="preserve">Si el </w:t>
      </w:r>
      <w:r w:rsidR="008E71F4">
        <w:rPr>
          <w:sz w:val="22"/>
          <w:szCs w:val="22"/>
        </w:rPr>
        <w:t>resultado es correcto, podemos importar.</w:t>
      </w:r>
    </w:p>
    <w:p w14:paraId="4D541C71" w14:textId="77777777" w:rsidR="000F7A37" w:rsidRDefault="000F7A37" w:rsidP="0002038B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257D1E24" w14:textId="5BF6E133" w:rsidR="000F7A37" w:rsidRPr="008B6921" w:rsidRDefault="000F7A37" w:rsidP="0002038B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F7A37">
        <w:rPr>
          <w:noProof/>
          <w:sz w:val="22"/>
          <w:szCs w:val="22"/>
        </w:rPr>
        <w:drawing>
          <wp:inline distT="0" distB="0" distL="0" distR="0" wp14:anchorId="292A48DB" wp14:editId="3EA3CAF4">
            <wp:extent cx="6645910" cy="168402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06A6" w14:textId="4CF1F93A" w:rsidR="00E62F04" w:rsidRDefault="00E62F0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79F307A0" w14:textId="7B7871FE" w:rsidR="00E62F04" w:rsidRDefault="00E62F0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56BA1AA1" w14:textId="44E87BD0" w:rsidR="00E62F04" w:rsidRDefault="00E62F0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4E76D3CA" w14:textId="1946CF28" w:rsidR="00602F94" w:rsidRDefault="00602F94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4C85F3C4" w14:textId="49E595EC" w:rsidR="003269AE" w:rsidRDefault="003269A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07B551E9" w14:textId="5213FC95" w:rsidR="003269AE" w:rsidRDefault="003269A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63CDCF05" w14:textId="698BEC6C" w:rsidR="003269AE" w:rsidRDefault="003269A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37F9E3DF" w14:textId="08A7A66D" w:rsidR="003269AE" w:rsidRDefault="003269A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22A850DB" w14:textId="2E32B04F" w:rsidR="003269AE" w:rsidRDefault="003269A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69A29CDD" w14:textId="1E68C625" w:rsidR="003269AE" w:rsidRDefault="003269A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34863695" w14:textId="1BE8D45D" w:rsidR="003269AE" w:rsidRDefault="003269A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4E27AC48" w14:textId="63091E58" w:rsidR="003269AE" w:rsidRDefault="003269A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6FDE0E27" w14:textId="34D1D57F" w:rsidR="003269AE" w:rsidRDefault="003269A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70F82F31" w14:textId="7C3764A1" w:rsidR="003269AE" w:rsidRDefault="003269A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741C822D" w14:textId="43468B4B" w:rsidR="003269AE" w:rsidRDefault="003269AE">
      <w:pPr>
        <w:rPr>
          <w:rFonts w:eastAsia="Times New Roman" w:cs="Times New Roman"/>
          <w:b/>
          <w:bCs/>
          <w:sz w:val="22"/>
          <w:lang w:eastAsia="es-ES"/>
        </w:rPr>
      </w:pPr>
      <w:r>
        <w:rPr>
          <w:b/>
          <w:bCs/>
          <w:sz w:val="22"/>
        </w:rPr>
        <w:br w:type="page"/>
      </w:r>
    </w:p>
    <w:p w14:paraId="045A8F6C" w14:textId="77777777" w:rsidR="003269AE" w:rsidRDefault="003269A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10E72D1D" w14:textId="5877CA63" w:rsidR="003269AE" w:rsidRPr="003269AE" w:rsidRDefault="003269AE" w:rsidP="0002038B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3269AE">
        <w:rPr>
          <w:sz w:val="22"/>
          <w:szCs w:val="22"/>
          <w:u w:val="single"/>
        </w:rPr>
        <w:t xml:space="preserve">Importar </w:t>
      </w:r>
      <w:bookmarkStart w:id="8" w:name="importarProductos"/>
      <w:r w:rsidRPr="003269AE">
        <w:rPr>
          <w:sz w:val="22"/>
          <w:szCs w:val="22"/>
          <w:u w:val="single"/>
        </w:rPr>
        <w:t xml:space="preserve">CSV </w:t>
      </w:r>
      <w:bookmarkEnd w:id="8"/>
      <w:r w:rsidRPr="003269AE">
        <w:rPr>
          <w:sz w:val="22"/>
          <w:szCs w:val="22"/>
          <w:u w:val="single"/>
        </w:rPr>
        <w:t>de Productos</w:t>
      </w:r>
      <w:r>
        <w:rPr>
          <w:sz w:val="22"/>
          <w:szCs w:val="22"/>
        </w:rPr>
        <w:t xml:space="preserve"> </w:t>
      </w:r>
      <w:r w:rsidRPr="00D460E6">
        <w:rPr>
          <w:b/>
          <w:bCs/>
          <w:noProof/>
          <w:sz w:val="22"/>
          <w:szCs w:val="22"/>
        </w:rPr>
        <w:drawing>
          <wp:inline distT="0" distB="0" distL="0" distR="0" wp14:anchorId="069C212B" wp14:editId="2CADCD15">
            <wp:extent cx="180000" cy="180000"/>
            <wp:effectExtent l="0" t="0" r="0" b="0"/>
            <wp:docPr id="29" name="Gráfico 29" descr="Piso superior contorn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ráfico 130" descr="Piso superior contorno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E781" w14:textId="4FF8FCE8" w:rsidR="003269AE" w:rsidRDefault="003269A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2829DCE7" w14:textId="57E8FE6A" w:rsidR="003269AE" w:rsidRPr="003E1040" w:rsidRDefault="003E1040" w:rsidP="0002038B">
      <w:pPr>
        <w:pStyle w:val="NormalWeb"/>
        <w:spacing w:before="0" w:beforeAutospacing="0" w:after="0" w:afterAutospacing="0"/>
        <w:rPr>
          <w:b/>
          <w:bCs/>
          <w:sz w:val="20"/>
          <w:szCs w:val="20"/>
        </w:rPr>
      </w:pPr>
      <w:r w:rsidRPr="003E1040">
        <w:rPr>
          <w:sz w:val="20"/>
          <w:szCs w:val="20"/>
        </w:rPr>
        <w:t>Dado el siguiente archivo CSV con datos de productos, importar esos registros a la nueva aplicación ERP, haciendo modificaciones en el archivo si fuera necesario para que la importación se pueda realizar.</w:t>
      </w:r>
    </w:p>
    <w:p w14:paraId="1B0B5EC6" w14:textId="46ADDD6E" w:rsidR="003269AE" w:rsidRDefault="003269A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237D32D9" w14:textId="4E7204CE" w:rsidR="00FE4FE1" w:rsidRPr="006E3B57" w:rsidRDefault="00FE4FE1" w:rsidP="00FE4FE1">
      <w:pPr>
        <w:pStyle w:val="NormalWeb"/>
        <w:spacing w:after="0"/>
        <w:rPr>
          <w:rFonts w:ascii="Courier New" w:hAnsi="Courier New" w:cs="Courier New"/>
          <w:sz w:val="16"/>
          <w:szCs w:val="16"/>
        </w:rPr>
      </w:pPr>
      <w:r w:rsidRPr="006E3B57">
        <w:rPr>
          <w:rFonts w:ascii="Courier New" w:hAnsi="Courier New" w:cs="Courier New"/>
          <w:sz w:val="16"/>
          <w:szCs w:val="16"/>
        </w:rPr>
        <w:t>"Código";"Nombre";"Categoría";"Descripción";"Método abastecimiento";"Método coste";"Método suministro";"Precio coste";"Precio de venta";"Puede ser comprado";"Puede ser vendido";"Tipo de producto";"Empresas/Empresa";"Impuestos cliente";"Impuestos proveedor";"UdM de compra";"UdM por defecto"</w:t>
      </w:r>
    </w:p>
    <w:p w14:paraId="15148201" w14:textId="0351A275" w:rsidR="00FE4FE1" w:rsidRPr="006E3B57" w:rsidRDefault="00FE4FE1" w:rsidP="00FE4FE1">
      <w:pPr>
        <w:pStyle w:val="NormalWeb"/>
        <w:spacing w:after="0"/>
        <w:rPr>
          <w:rFonts w:ascii="Courier New" w:hAnsi="Courier New" w:cs="Courier New"/>
          <w:sz w:val="16"/>
          <w:szCs w:val="16"/>
        </w:rPr>
      </w:pPr>
      <w:r w:rsidRPr="006E3B57">
        <w:rPr>
          <w:rFonts w:ascii="Courier New" w:hAnsi="Courier New" w:cs="Courier New"/>
          <w:sz w:val="16"/>
          <w:szCs w:val="16"/>
        </w:rPr>
        <w:t>"cod1";"";"cosmetica";"descripcion producto1";"make_to_order";"standard";"buy";0;0;"True";"True";"product";"Empresa demo";"IVA 7%";"7% IVA Soportado (operaciones corrientes)";"Kg.";"Kg."</w:t>
      </w:r>
    </w:p>
    <w:p w14:paraId="4ECC2BAA" w14:textId="370F4DFD" w:rsidR="00FE4FE1" w:rsidRPr="006E3B57" w:rsidRDefault="00FE4FE1" w:rsidP="00FE4FE1">
      <w:pPr>
        <w:pStyle w:val="NormalWeb"/>
        <w:spacing w:after="0"/>
        <w:rPr>
          <w:rFonts w:ascii="Courier New" w:hAnsi="Courier New" w:cs="Courier New"/>
          <w:sz w:val="16"/>
          <w:szCs w:val="16"/>
        </w:rPr>
      </w:pPr>
      <w:r w:rsidRPr="006E3B57">
        <w:rPr>
          <w:rFonts w:ascii="Courier New" w:hAnsi="Courier New" w:cs="Courier New"/>
          <w:sz w:val="16"/>
          <w:szCs w:val="16"/>
        </w:rPr>
        <w:t>"cod2";"nombreproducto2";"cosmetica";"descripcion producto2";"make_to_stock";"standard";"buy";0;0;"True";"True";"product";"Empresa demo";"IVA 7%";"7% IVA Soportado (operaciones corrientes)";"Kg.";"Kg."</w:t>
      </w:r>
    </w:p>
    <w:p w14:paraId="05E7F8B7" w14:textId="0673B795" w:rsidR="003269AE" w:rsidRPr="006E3B57" w:rsidRDefault="00FE4FE1" w:rsidP="00FE4FE1">
      <w:pPr>
        <w:pStyle w:val="NormalWeb"/>
        <w:spacing w:before="0" w:beforeAutospacing="0" w:after="0" w:afterAutospacing="0"/>
        <w:rPr>
          <w:rFonts w:ascii="Courier New" w:hAnsi="Courier New" w:cs="Courier New"/>
          <w:sz w:val="16"/>
          <w:szCs w:val="16"/>
        </w:rPr>
      </w:pPr>
      <w:r w:rsidRPr="006E3B57">
        <w:rPr>
          <w:rFonts w:ascii="Courier New" w:hAnsi="Courier New" w:cs="Courier New"/>
          <w:sz w:val="16"/>
          <w:szCs w:val="16"/>
        </w:rPr>
        <w:t>"cod3";"nombreproducto3";"cosmetica";"descripcion producto3";"make_to_order";"standard";"buy";0;0;"True";"True";"product";"Empresa demo";"IVA 7%";"7% IVA Soportado (operaciones corrientes)";"Kg.";"Kg."</w:t>
      </w:r>
    </w:p>
    <w:p w14:paraId="56AA3747" w14:textId="6AE2CE30" w:rsidR="00FE4FE1" w:rsidRPr="004775C7" w:rsidRDefault="00FE4FE1" w:rsidP="00FE4FE1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1A0CE64D" w14:textId="5DED3347" w:rsidR="00FE4FE1" w:rsidRDefault="004775C7" w:rsidP="00FE4FE1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4775C7">
        <w:rPr>
          <w:sz w:val="22"/>
          <w:szCs w:val="22"/>
        </w:rPr>
        <w:t>Com</w:t>
      </w:r>
      <w:r>
        <w:rPr>
          <w:sz w:val="22"/>
          <w:szCs w:val="22"/>
        </w:rPr>
        <w:t xml:space="preserve">probamos el modelo que se usa para los productos desde Inventario </w:t>
      </w:r>
      <w:r w:rsidRPr="004775C7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Productos </w:t>
      </w:r>
      <w:r w:rsidRPr="004775C7">
        <w:rPr>
          <w:sz w:val="22"/>
          <w:szCs w:val="22"/>
        </w:rPr>
        <w:sym w:font="Wingdings" w:char="F0E0"/>
      </w:r>
      <w:r>
        <w:rPr>
          <w:sz w:val="22"/>
          <w:szCs w:val="22"/>
        </w:rPr>
        <w:t>Productos</w:t>
      </w:r>
    </w:p>
    <w:p w14:paraId="3C8D1E29" w14:textId="3760D394" w:rsidR="008334DD" w:rsidRDefault="008334DD" w:rsidP="00FE4FE1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6F3B85A0" w14:textId="753C3128" w:rsidR="008334DD" w:rsidRPr="004775C7" w:rsidRDefault="008334DD" w:rsidP="008334DD">
      <w:pPr>
        <w:pStyle w:val="NormalWeb"/>
        <w:spacing w:before="0" w:beforeAutospacing="0" w:after="0" w:afterAutospacing="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CE4430C" wp14:editId="22A15B53">
            <wp:extent cx="3114675" cy="475564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1536" cy="4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534C" w14:textId="3459595C" w:rsidR="00FE4FE1" w:rsidRPr="00872521" w:rsidRDefault="00FE4FE1" w:rsidP="00FE4FE1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62C5F496" w14:textId="44540F14" w:rsidR="00FE4FE1" w:rsidRDefault="00872521" w:rsidP="00FE4FE1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872521">
        <w:rPr>
          <w:sz w:val="22"/>
          <w:szCs w:val="22"/>
        </w:rPr>
        <w:t xml:space="preserve">Probamos con </w:t>
      </w:r>
      <w:r>
        <w:rPr>
          <w:sz w:val="22"/>
          <w:szCs w:val="22"/>
        </w:rPr>
        <w:t>product</w:t>
      </w:r>
      <w:r w:rsidR="00FC41BE">
        <w:rPr>
          <w:sz w:val="22"/>
          <w:szCs w:val="22"/>
        </w:rPr>
        <w:t>.</w:t>
      </w:r>
      <w:r w:rsidR="00197F55">
        <w:rPr>
          <w:sz w:val="22"/>
          <w:szCs w:val="22"/>
        </w:rPr>
        <w:t>template, que s</w:t>
      </w:r>
      <w:r w:rsidR="00531FBD">
        <w:rPr>
          <w:sz w:val="22"/>
          <w:szCs w:val="22"/>
        </w:rPr>
        <w:t>on parte de product.product</w:t>
      </w:r>
    </w:p>
    <w:p w14:paraId="583106E3" w14:textId="6D851ACF" w:rsidR="00872521" w:rsidRPr="00872521" w:rsidRDefault="00872521" w:rsidP="00FE4FE1">
      <w:pPr>
        <w:pStyle w:val="NormalWeb"/>
        <w:spacing w:before="0" w:beforeAutospacing="0" w:after="0" w:afterAutospacing="0"/>
        <w:rPr>
          <w:sz w:val="22"/>
          <w:szCs w:val="22"/>
        </w:rPr>
      </w:pP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706"/>
        <w:gridCol w:w="936"/>
        <w:gridCol w:w="2286"/>
        <w:gridCol w:w="2297"/>
        <w:gridCol w:w="3231"/>
      </w:tblGrid>
      <w:tr w:rsidR="007459F4" w:rsidRPr="00FC5B16" w14:paraId="33023EE4" w14:textId="2E54391D" w:rsidTr="007459F4">
        <w:tc>
          <w:tcPr>
            <w:tcW w:w="1706" w:type="dxa"/>
            <w:shd w:val="clear" w:color="auto" w:fill="F2F2F2" w:themeFill="background1" w:themeFillShade="F2"/>
          </w:tcPr>
          <w:p w14:paraId="73D4F6E8" w14:textId="77777777" w:rsidR="00356771" w:rsidRPr="00FC5B16" w:rsidRDefault="00356771" w:rsidP="00AF5598">
            <w:pPr>
              <w:pStyle w:val="NormalWeb"/>
              <w:spacing w:before="0" w:beforeAutospacing="0" w:after="0" w:afterAutospacing="0"/>
              <w:jc w:val="center"/>
              <w:rPr>
                <w:sz w:val="20"/>
                <w:szCs w:val="20"/>
              </w:rPr>
            </w:pPr>
          </w:p>
        </w:tc>
        <w:tc>
          <w:tcPr>
            <w:tcW w:w="936" w:type="dxa"/>
            <w:shd w:val="clear" w:color="auto" w:fill="F2F2F2" w:themeFill="background1" w:themeFillShade="F2"/>
          </w:tcPr>
          <w:p w14:paraId="4C112747" w14:textId="77777777" w:rsidR="00356771" w:rsidRPr="00FC5B16" w:rsidRDefault="00356771" w:rsidP="00AF559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z w:val="20"/>
                <w:szCs w:val="20"/>
              </w:rPr>
            </w:pPr>
            <w:r w:rsidRPr="00FC5B16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2286" w:type="dxa"/>
            <w:shd w:val="clear" w:color="auto" w:fill="F2F2F2" w:themeFill="background1" w:themeFillShade="F2"/>
          </w:tcPr>
          <w:p w14:paraId="491CB884" w14:textId="77777777" w:rsidR="00356771" w:rsidRPr="00575D81" w:rsidRDefault="00356771" w:rsidP="00AF559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z w:val="18"/>
                <w:szCs w:val="18"/>
              </w:rPr>
            </w:pPr>
            <w:r w:rsidRPr="00575D81">
              <w:rPr>
                <w:b/>
                <w:bCs/>
                <w:sz w:val="18"/>
                <w:szCs w:val="18"/>
              </w:rPr>
              <w:t>Nombre del campo</w:t>
            </w:r>
          </w:p>
        </w:tc>
        <w:tc>
          <w:tcPr>
            <w:tcW w:w="2297" w:type="dxa"/>
            <w:shd w:val="clear" w:color="auto" w:fill="F2F2F2" w:themeFill="background1" w:themeFillShade="F2"/>
          </w:tcPr>
          <w:p w14:paraId="6DDF851B" w14:textId="02370029" w:rsidR="00356771" w:rsidRPr="00FC5B16" w:rsidRDefault="00356771" w:rsidP="00AF5598">
            <w:pPr>
              <w:pStyle w:val="NormalWeb"/>
              <w:tabs>
                <w:tab w:val="center" w:pos="2287"/>
                <w:tab w:val="left" w:pos="3255"/>
              </w:tabs>
              <w:spacing w:before="0" w:beforeAutospacing="0" w:after="0" w:afterAutospacing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Dependencia</w:t>
            </w:r>
          </w:p>
        </w:tc>
        <w:tc>
          <w:tcPr>
            <w:tcW w:w="3231" w:type="dxa"/>
            <w:shd w:val="clear" w:color="auto" w:fill="F2F2F2" w:themeFill="background1" w:themeFillShade="F2"/>
          </w:tcPr>
          <w:p w14:paraId="701FD2B1" w14:textId="060A3ABF" w:rsidR="00356771" w:rsidRDefault="002A285A" w:rsidP="00AF5598">
            <w:pPr>
              <w:pStyle w:val="NormalWeb"/>
              <w:tabs>
                <w:tab w:val="center" w:pos="2287"/>
                <w:tab w:val="left" w:pos="3255"/>
              </w:tabs>
              <w:spacing w:before="0" w:beforeAutospacing="0" w:after="0" w:afterAutospacing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Observaciones.</w:t>
            </w:r>
          </w:p>
        </w:tc>
      </w:tr>
      <w:tr w:rsidR="007459F4" w:rsidRPr="00FC5B16" w14:paraId="23F2EBA2" w14:textId="04708154" w:rsidTr="007459F4">
        <w:tc>
          <w:tcPr>
            <w:tcW w:w="1706" w:type="dxa"/>
          </w:tcPr>
          <w:p w14:paraId="783381D3" w14:textId="664A7B68" w:rsidR="00356771" w:rsidRPr="009E049C" w:rsidRDefault="00356771" w:rsidP="00924D0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Código</w:t>
            </w:r>
          </w:p>
        </w:tc>
        <w:tc>
          <w:tcPr>
            <w:tcW w:w="936" w:type="dxa"/>
          </w:tcPr>
          <w:p w14:paraId="6B08630D" w14:textId="5D6139D2" w:rsidR="00356771" w:rsidRPr="009E049C" w:rsidRDefault="00FC3973" w:rsidP="00924D0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character</w:t>
            </w:r>
          </w:p>
        </w:tc>
        <w:tc>
          <w:tcPr>
            <w:tcW w:w="2286" w:type="dxa"/>
          </w:tcPr>
          <w:p w14:paraId="3BCCDD0A" w14:textId="08752B84" w:rsidR="00356771" w:rsidRPr="00575D81" w:rsidRDefault="00FC3973" w:rsidP="00924D0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default_code</w:t>
            </w:r>
            <w:r w:rsidR="00900E3C">
              <w:rPr>
                <w:sz w:val="18"/>
                <w:szCs w:val="18"/>
              </w:rPr>
              <w:br/>
            </w:r>
            <w:r w:rsidR="00900E3C" w:rsidRPr="00900E3C">
              <w:rPr>
                <w:i/>
                <w:iCs/>
                <w:sz w:val="16"/>
                <w:szCs w:val="16"/>
              </w:rPr>
              <w:t>Referencia interna</w:t>
            </w:r>
          </w:p>
        </w:tc>
        <w:tc>
          <w:tcPr>
            <w:tcW w:w="2297" w:type="dxa"/>
          </w:tcPr>
          <w:p w14:paraId="3D489117" w14:textId="6DBEE19C" w:rsidR="00356771" w:rsidRPr="009E049C" w:rsidRDefault="00356771" w:rsidP="00924D0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  <w:tc>
          <w:tcPr>
            <w:tcW w:w="3231" w:type="dxa"/>
          </w:tcPr>
          <w:p w14:paraId="6B1E2D22" w14:textId="77777777" w:rsidR="00356771" w:rsidRPr="009E049C" w:rsidRDefault="00356771" w:rsidP="00924D0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7459F4" w:rsidRPr="00FC5B16" w14:paraId="75FC123A" w14:textId="16061F44" w:rsidTr="007459F4">
        <w:tc>
          <w:tcPr>
            <w:tcW w:w="1706" w:type="dxa"/>
          </w:tcPr>
          <w:p w14:paraId="39467C3F" w14:textId="2202B0EF" w:rsidR="00356771" w:rsidRPr="009E049C" w:rsidRDefault="00356771" w:rsidP="00924D0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Nombre</w:t>
            </w:r>
          </w:p>
        </w:tc>
        <w:tc>
          <w:tcPr>
            <w:tcW w:w="936" w:type="dxa"/>
          </w:tcPr>
          <w:p w14:paraId="601940EC" w14:textId="2CA48FA8" w:rsidR="00356771" w:rsidRPr="009E049C" w:rsidRDefault="00356771" w:rsidP="00924D0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character</w:t>
            </w:r>
          </w:p>
        </w:tc>
        <w:tc>
          <w:tcPr>
            <w:tcW w:w="2286" w:type="dxa"/>
          </w:tcPr>
          <w:p w14:paraId="43DC74E0" w14:textId="058AFD45" w:rsidR="00356771" w:rsidRPr="00575D81" w:rsidRDefault="00356771" w:rsidP="00924D0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575D81">
              <w:rPr>
                <w:sz w:val="18"/>
                <w:szCs w:val="18"/>
              </w:rPr>
              <w:t>name</w:t>
            </w:r>
            <w:r w:rsidR="00900E3C">
              <w:rPr>
                <w:sz w:val="18"/>
                <w:szCs w:val="18"/>
              </w:rPr>
              <w:br/>
            </w:r>
            <w:r w:rsidR="00082307" w:rsidRPr="00082307">
              <w:rPr>
                <w:i/>
                <w:iCs/>
                <w:sz w:val="16"/>
                <w:szCs w:val="16"/>
              </w:rPr>
              <w:t>Nombre</w:t>
            </w:r>
          </w:p>
        </w:tc>
        <w:tc>
          <w:tcPr>
            <w:tcW w:w="2297" w:type="dxa"/>
          </w:tcPr>
          <w:p w14:paraId="7B7C98BA" w14:textId="4579B505" w:rsidR="00356771" w:rsidRPr="009E049C" w:rsidRDefault="00356771" w:rsidP="00924D0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  <w:tc>
          <w:tcPr>
            <w:tcW w:w="3231" w:type="dxa"/>
          </w:tcPr>
          <w:p w14:paraId="03EA3233" w14:textId="77777777" w:rsidR="00356771" w:rsidRPr="009E049C" w:rsidRDefault="00356771" w:rsidP="00924D0B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7459F4" w:rsidRPr="00FC5B16" w14:paraId="44252FE1" w14:textId="3017FD4E" w:rsidTr="007459F4">
        <w:tc>
          <w:tcPr>
            <w:tcW w:w="1706" w:type="dxa"/>
          </w:tcPr>
          <w:p w14:paraId="6254223F" w14:textId="5C7E9776" w:rsidR="005D58CE" w:rsidRPr="009E049C" w:rsidRDefault="005D58CE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Categoría</w:t>
            </w:r>
          </w:p>
        </w:tc>
        <w:tc>
          <w:tcPr>
            <w:tcW w:w="936" w:type="dxa"/>
          </w:tcPr>
          <w:p w14:paraId="50B2A95F" w14:textId="6FC05EB9" w:rsidR="005D58CE" w:rsidRPr="009E049C" w:rsidRDefault="005D58CE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integer</w:t>
            </w:r>
          </w:p>
        </w:tc>
        <w:tc>
          <w:tcPr>
            <w:tcW w:w="2286" w:type="dxa"/>
          </w:tcPr>
          <w:p w14:paraId="71187D39" w14:textId="16C7B38E" w:rsidR="005D58CE" w:rsidRPr="00575D81" w:rsidRDefault="005D58CE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575D81">
              <w:rPr>
                <w:sz w:val="18"/>
                <w:szCs w:val="18"/>
              </w:rPr>
              <w:t>categ_id</w:t>
            </w:r>
            <w:r w:rsidR="00311667">
              <w:rPr>
                <w:sz w:val="18"/>
                <w:szCs w:val="18"/>
              </w:rPr>
              <w:br/>
            </w:r>
            <w:r w:rsidR="00311667" w:rsidRPr="00311667">
              <w:rPr>
                <w:i/>
                <w:iCs/>
                <w:sz w:val="16"/>
                <w:szCs w:val="16"/>
              </w:rPr>
              <w:t>Categoría de producto (id)</w:t>
            </w:r>
          </w:p>
        </w:tc>
        <w:tc>
          <w:tcPr>
            <w:tcW w:w="2297" w:type="dxa"/>
          </w:tcPr>
          <w:p w14:paraId="5388DA22" w14:textId="34E02DEF" w:rsidR="005D58CE" w:rsidRPr="009E049C" w:rsidRDefault="005D58CE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product.category</w:t>
            </w:r>
          </w:p>
        </w:tc>
        <w:tc>
          <w:tcPr>
            <w:tcW w:w="3231" w:type="dxa"/>
          </w:tcPr>
          <w:p w14:paraId="235D787F" w14:textId="77777777" w:rsidR="005D58CE" w:rsidRPr="009E049C" w:rsidRDefault="005D58CE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7459F4" w:rsidRPr="00FC5B16" w14:paraId="62F137C5" w14:textId="7D3CE1DF" w:rsidTr="007459F4">
        <w:tc>
          <w:tcPr>
            <w:tcW w:w="1706" w:type="dxa"/>
          </w:tcPr>
          <w:p w14:paraId="61AAA94C" w14:textId="48DF7EF0" w:rsidR="005D58CE" w:rsidRPr="009E049C" w:rsidRDefault="005D58CE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Descripción</w:t>
            </w:r>
          </w:p>
        </w:tc>
        <w:tc>
          <w:tcPr>
            <w:tcW w:w="936" w:type="dxa"/>
          </w:tcPr>
          <w:p w14:paraId="6B2DAB4A" w14:textId="6C631F04" w:rsidR="005D58CE" w:rsidRPr="009E049C" w:rsidRDefault="005D58CE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text</w:t>
            </w:r>
          </w:p>
        </w:tc>
        <w:tc>
          <w:tcPr>
            <w:tcW w:w="2286" w:type="dxa"/>
          </w:tcPr>
          <w:p w14:paraId="52111830" w14:textId="0CB1BD36" w:rsidR="005D58CE" w:rsidRPr="000F2565" w:rsidRDefault="005D58CE" w:rsidP="005D58CE">
            <w:pPr>
              <w:pStyle w:val="NormalWeb"/>
              <w:spacing w:before="0" w:beforeAutospacing="0" w:after="0" w:afterAutospacing="0"/>
              <w:rPr>
                <w:i/>
                <w:iCs/>
                <w:sz w:val="18"/>
                <w:szCs w:val="18"/>
              </w:rPr>
            </w:pPr>
            <w:r w:rsidRPr="00575D81">
              <w:rPr>
                <w:sz w:val="18"/>
                <w:szCs w:val="18"/>
              </w:rPr>
              <w:t>description</w:t>
            </w:r>
            <w:r w:rsidR="000F2565">
              <w:rPr>
                <w:sz w:val="18"/>
                <w:szCs w:val="18"/>
              </w:rPr>
              <w:br/>
            </w:r>
            <w:r w:rsidR="000F2565" w:rsidRPr="000F2565">
              <w:rPr>
                <w:i/>
                <w:iCs/>
                <w:sz w:val="16"/>
                <w:szCs w:val="16"/>
              </w:rPr>
              <w:t>Descripción</w:t>
            </w:r>
          </w:p>
        </w:tc>
        <w:tc>
          <w:tcPr>
            <w:tcW w:w="2297" w:type="dxa"/>
          </w:tcPr>
          <w:p w14:paraId="74D9CF43" w14:textId="77777777" w:rsidR="005D58CE" w:rsidRPr="009E049C" w:rsidRDefault="005D58CE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  <w:tc>
          <w:tcPr>
            <w:tcW w:w="3231" w:type="dxa"/>
          </w:tcPr>
          <w:p w14:paraId="23B22CB6" w14:textId="2B1B53BF" w:rsidR="005D58CE" w:rsidRPr="009E049C" w:rsidRDefault="005D58CE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Es “notas internas” en la vista.</w:t>
            </w:r>
          </w:p>
        </w:tc>
      </w:tr>
      <w:tr w:rsidR="007459F4" w:rsidRPr="00FC5B16" w14:paraId="05DD91A2" w14:textId="259132BC" w:rsidTr="007459F4">
        <w:tc>
          <w:tcPr>
            <w:tcW w:w="1706" w:type="dxa"/>
          </w:tcPr>
          <w:p w14:paraId="5AF57946" w14:textId="46040ED0" w:rsidR="005D58CE" w:rsidRPr="009E049C" w:rsidRDefault="005D58CE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M. abastecimiento</w:t>
            </w:r>
          </w:p>
        </w:tc>
        <w:tc>
          <w:tcPr>
            <w:tcW w:w="936" w:type="dxa"/>
          </w:tcPr>
          <w:p w14:paraId="163A642C" w14:textId="48D79FD9" w:rsidR="005D58CE" w:rsidRPr="009E049C" w:rsidRDefault="00531716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</w:t>
            </w:r>
          </w:p>
        </w:tc>
        <w:tc>
          <w:tcPr>
            <w:tcW w:w="2286" w:type="dxa"/>
          </w:tcPr>
          <w:p w14:paraId="5921BB7B" w14:textId="7B4B4772" w:rsidR="005D58CE" w:rsidRPr="00295C7C" w:rsidRDefault="00531716" w:rsidP="005D58CE">
            <w:pPr>
              <w:pStyle w:val="NormalWeb"/>
              <w:spacing w:before="0" w:beforeAutospacing="0" w:after="0" w:afterAutospacing="0"/>
              <w:rPr>
                <w:i/>
                <w:iCs/>
                <w:sz w:val="18"/>
                <w:szCs w:val="20"/>
              </w:rPr>
            </w:pPr>
            <w:r w:rsidRPr="00295C7C">
              <w:rPr>
                <w:rStyle w:val="ofieldchar"/>
                <w:sz w:val="18"/>
                <w:szCs w:val="18"/>
              </w:rPr>
              <w:t>x_</w:t>
            </w:r>
            <w:r w:rsidR="007459F4" w:rsidRPr="00295C7C">
              <w:rPr>
                <w:rStyle w:val="ofieldchar"/>
                <w:sz w:val="18"/>
                <w:szCs w:val="18"/>
              </w:rPr>
              <w:t>product_sourcing_method</w:t>
            </w:r>
            <w:r w:rsidR="00337E4C" w:rsidRPr="00295C7C">
              <w:rPr>
                <w:rStyle w:val="ofieldchar"/>
                <w:sz w:val="18"/>
                <w:szCs w:val="18"/>
              </w:rPr>
              <w:br/>
            </w:r>
            <w:r w:rsidR="00295C7C" w:rsidRPr="00295C7C">
              <w:rPr>
                <w:i/>
                <w:iCs/>
                <w:sz w:val="16"/>
                <w:szCs w:val="18"/>
              </w:rPr>
              <w:t>Método de abastecimiento</w:t>
            </w:r>
          </w:p>
        </w:tc>
        <w:tc>
          <w:tcPr>
            <w:tcW w:w="2297" w:type="dxa"/>
          </w:tcPr>
          <w:p w14:paraId="7E22532B" w14:textId="1A2059A6" w:rsidR="005D58CE" w:rsidRPr="00295C7C" w:rsidRDefault="005D58CE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  <w:tc>
          <w:tcPr>
            <w:tcW w:w="3231" w:type="dxa"/>
          </w:tcPr>
          <w:p w14:paraId="4E540EF1" w14:textId="1984A658" w:rsidR="005D58CE" w:rsidRPr="009E049C" w:rsidRDefault="007459F4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personalizado de solo lectura.</w:t>
            </w:r>
          </w:p>
        </w:tc>
      </w:tr>
      <w:tr w:rsidR="007459F4" w:rsidRPr="00E15ABE" w14:paraId="5A6F24B2" w14:textId="3F37BA75" w:rsidTr="007459F4">
        <w:tc>
          <w:tcPr>
            <w:tcW w:w="1706" w:type="dxa"/>
          </w:tcPr>
          <w:p w14:paraId="2028B4D1" w14:textId="00D75FC9" w:rsidR="005D58CE" w:rsidRPr="009E049C" w:rsidRDefault="005D58CE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Método coste</w:t>
            </w:r>
          </w:p>
        </w:tc>
        <w:tc>
          <w:tcPr>
            <w:tcW w:w="936" w:type="dxa"/>
          </w:tcPr>
          <w:p w14:paraId="54AD7BE8" w14:textId="3C718478" w:rsidR="005D58CE" w:rsidRPr="009E049C" w:rsidRDefault="00890EF7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</w:t>
            </w:r>
          </w:p>
        </w:tc>
        <w:tc>
          <w:tcPr>
            <w:tcW w:w="2286" w:type="dxa"/>
          </w:tcPr>
          <w:p w14:paraId="5052DCB8" w14:textId="77777777" w:rsidR="005D58CE" w:rsidRDefault="00F71DF2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575D81">
              <w:rPr>
                <w:sz w:val="18"/>
                <w:szCs w:val="18"/>
              </w:rPr>
              <w:t>cost_method</w:t>
            </w:r>
          </w:p>
          <w:p w14:paraId="1E776626" w14:textId="29F641B8" w:rsidR="005B7013" w:rsidRPr="005B7013" w:rsidRDefault="005B7013" w:rsidP="005D58CE">
            <w:pPr>
              <w:pStyle w:val="NormalWeb"/>
              <w:spacing w:before="0" w:beforeAutospacing="0" w:after="0" w:afterAutospacing="0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Método de coste</w:t>
            </w:r>
          </w:p>
        </w:tc>
        <w:tc>
          <w:tcPr>
            <w:tcW w:w="2297" w:type="dxa"/>
          </w:tcPr>
          <w:p w14:paraId="659684BD" w14:textId="6473BC2C" w:rsidR="005D58CE" w:rsidRPr="004F2CCF" w:rsidRDefault="00AB2BEF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c</w:t>
            </w:r>
            <w:r w:rsidR="00243FC1" w:rsidRPr="004F2CCF">
              <w:rPr>
                <w:sz w:val="18"/>
                <w:szCs w:val="18"/>
                <w:lang w:val="en-GB"/>
              </w:rPr>
              <w:t>atego</w:t>
            </w:r>
            <w:r w:rsidR="004F2CCF" w:rsidRPr="004F2CCF">
              <w:rPr>
                <w:sz w:val="18"/>
                <w:szCs w:val="18"/>
                <w:lang w:val="en-GB"/>
              </w:rPr>
              <w:t>ry_id</w:t>
            </w:r>
          </w:p>
        </w:tc>
        <w:tc>
          <w:tcPr>
            <w:tcW w:w="3231" w:type="dxa"/>
          </w:tcPr>
          <w:p w14:paraId="57F8FFCE" w14:textId="13BD8A4C" w:rsidR="005D58CE" w:rsidRPr="00E15ABE" w:rsidRDefault="00E15ABE" w:rsidP="005D58CE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E15ABE">
              <w:rPr>
                <w:sz w:val="18"/>
                <w:szCs w:val="18"/>
              </w:rPr>
              <w:t>Se define en “Categoría d</w:t>
            </w:r>
            <w:r>
              <w:rPr>
                <w:sz w:val="18"/>
                <w:szCs w:val="18"/>
              </w:rPr>
              <w:t>el producto”</w:t>
            </w:r>
          </w:p>
        </w:tc>
      </w:tr>
      <w:tr w:rsidR="00F71DF2" w:rsidRPr="00FC5B16" w14:paraId="0DC01829" w14:textId="0A12B059" w:rsidTr="007459F4">
        <w:tc>
          <w:tcPr>
            <w:tcW w:w="1706" w:type="dxa"/>
          </w:tcPr>
          <w:p w14:paraId="74DF98ED" w14:textId="33C92620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Método suministro</w:t>
            </w:r>
          </w:p>
        </w:tc>
        <w:tc>
          <w:tcPr>
            <w:tcW w:w="936" w:type="dxa"/>
          </w:tcPr>
          <w:p w14:paraId="40FABB40" w14:textId="40E3EC7C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</w:t>
            </w:r>
          </w:p>
        </w:tc>
        <w:tc>
          <w:tcPr>
            <w:tcW w:w="2286" w:type="dxa"/>
          </w:tcPr>
          <w:p w14:paraId="6DEE6987" w14:textId="30942904" w:rsidR="00F71DF2" w:rsidRPr="00A8147A" w:rsidRDefault="00F71DF2" w:rsidP="00F71DF2">
            <w:pPr>
              <w:pStyle w:val="NormalWeb"/>
              <w:spacing w:before="0" w:beforeAutospacing="0" w:after="0" w:afterAutospacing="0"/>
              <w:rPr>
                <w:i/>
                <w:iCs/>
                <w:sz w:val="16"/>
                <w:szCs w:val="16"/>
                <w:lang w:val="en-GB"/>
              </w:rPr>
            </w:pPr>
            <w:r w:rsidRPr="00A8147A">
              <w:rPr>
                <w:rStyle w:val="ofieldchar"/>
                <w:sz w:val="18"/>
                <w:szCs w:val="18"/>
                <w:lang w:val="en-GB"/>
              </w:rPr>
              <w:t>x_product_</w:t>
            </w:r>
            <w:r w:rsidR="00575D81" w:rsidRPr="00A8147A">
              <w:rPr>
                <w:rStyle w:val="ofieldchar"/>
                <w:sz w:val="18"/>
                <w:szCs w:val="18"/>
                <w:lang w:val="en-GB"/>
              </w:rPr>
              <w:t>supply</w:t>
            </w:r>
            <w:r w:rsidRPr="00A8147A">
              <w:rPr>
                <w:rStyle w:val="ofieldchar"/>
                <w:sz w:val="18"/>
                <w:szCs w:val="18"/>
                <w:lang w:val="en-GB"/>
              </w:rPr>
              <w:t>_method</w:t>
            </w:r>
            <w:r w:rsidR="00A8147A" w:rsidRPr="00A8147A">
              <w:rPr>
                <w:rStyle w:val="ofieldchar"/>
                <w:sz w:val="18"/>
                <w:szCs w:val="18"/>
                <w:lang w:val="en-GB"/>
              </w:rPr>
              <w:br/>
            </w:r>
            <w:r w:rsidR="00A8147A" w:rsidRPr="00A8147A">
              <w:rPr>
                <w:i/>
                <w:iCs/>
                <w:sz w:val="16"/>
                <w:szCs w:val="16"/>
                <w:lang w:val="en-GB"/>
              </w:rPr>
              <w:t>M</w:t>
            </w:r>
            <w:r w:rsidR="00A8147A">
              <w:rPr>
                <w:i/>
                <w:iCs/>
                <w:sz w:val="16"/>
                <w:szCs w:val="16"/>
                <w:lang w:val="en-GB"/>
              </w:rPr>
              <w:t>étodo de suministro</w:t>
            </w:r>
          </w:p>
        </w:tc>
        <w:tc>
          <w:tcPr>
            <w:tcW w:w="2297" w:type="dxa"/>
          </w:tcPr>
          <w:p w14:paraId="6E5353BB" w14:textId="77777777" w:rsidR="00F71DF2" w:rsidRPr="00A8147A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  <w:lang w:val="en-GB"/>
              </w:rPr>
            </w:pPr>
          </w:p>
        </w:tc>
        <w:tc>
          <w:tcPr>
            <w:tcW w:w="3231" w:type="dxa"/>
          </w:tcPr>
          <w:p w14:paraId="0A03EA00" w14:textId="69BF936C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personalizado de solo lectura.</w:t>
            </w:r>
          </w:p>
        </w:tc>
      </w:tr>
      <w:tr w:rsidR="00F71DF2" w:rsidRPr="00FC5B16" w14:paraId="20FD1BFA" w14:textId="0521B9DD" w:rsidTr="007459F4">
        <w:tc>
          <w:tcPr>
            <w:tcW w:w="1706" w:type="dxa"/>
          </w:tcPr>
          <w:p w14:paraId="1D6B8DAD" w14:textId="49D061C3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Precio coste</w:t>
            </w:r>
          </w:p>
        </w:tc>
        <w:tc>
          <w:tcPr>
            <w:tcW w:w="936" w:type="dxa"/>
          </w:tcPr>
          <w:p w14:paraId="4226E2D7" w14:textId="5147CABC" w:rsidR="00F71DF2" w:rsidRPr="009E049C" w:rsidRDefault="00C1307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float</w:t>
            </w:r>
          </w:p>
        </w:tc>
        <w:tc>
          <w:tcPr>
            <w:tcW w:w="2286" w:type="dxa"/>
          </w:tcPr>
          <w:p w14:paraId="68D92666" w14:textId="766696D8" w:rsidR="00F71DF2" w:rsidRPr="00CB0EA0" w:rsidRDefault="00C13072" w:rsidP="00F71DF2">
            <w:pPr>
              <w:pStyle w:val="NormalWeb"/>
              <w:spacing w:before="0" w:beforeAutospacing="0" w:after="0" w:afterAutospacing="0"/>
              <w:rPr>
                <w:i/>
                <w:iCs/>
                <w:sz w:val="16"/>
                <w:szCs w:val="16"/>
              </w:rPr>
            </w:pPr>
            <w:r>
              <w:rPr>
                <w:sz w:val="18"/>
                <w:szCs w:val="18"/>
              </w:rPr>
              <w:t>price</w:t>
            </w:r>
            <w:r w:rsidR="00CB0EA0">
              <w:rPr>
                <w:sz w:val="18"/>
                <w:szCs w:val="18"/>
              </w:rPr>
              <w:br/>
            </w:r>
            <w:r w:rsidR="00CB0EA0">
              <w:rPr>
                <w:i/>
                <w:iCs/>
                <w:sz w:val="16"/>
                <w:szCs w:val="16"/>
              </w:rPr>
              <w:t>Precio</w:t>
            </w:r>
          </w:p>
        </w:tc>
        <w:tc>
          <w:tcPr>
            <w:tcW w:w="2297" w:type="dxa"/>
          </w:tcPr>
          <w:p w14:paraId="6DA2FE27" w14:textId="77777777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  <w:tc>
          <w:tcPr>
            <w:tcW w:w="3231" w:type="dxa"/>
          </w:tcPr>
          <w:p w14:paraId="79E406D5" w14:textId="77777777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F71DF2" w:rsidRPr="00FC5B16" w14:paraId="07695152" w14:textId="16F1E57C" w:rsidTr="007459F4">
        <w:tc>
          <w:tcPr>
            <w:tcW w:w="1706" w:type="dxa"/>
          </w:tcPr>
          <w:p w14:paraId="2926F866" w14:textId="38A7FE0B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Precio venta</w:t>
            </w:r>
          </w:p>
        </w:tc>
        <w:tc>
          <w:tcPr>
            <w:tcW w:w="936" w:type="dxa"/>
          </w:tcPr>
          <w:p w14:paraId="57142BD5" w14:textId="2614E7CB" w:rsidR="00F71DF2" w:rsidRPr="009E049C" w:rsidRDefault="003B0D7E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floa</w:t>
            </w:r>
            <w:r w:rsidR="002B7E0D">
              <w:rPr>
                <w:sz w:val="18"/>
                <w:szCs w:val="18"/>
              </w:rPr>
              <w:t>t</w:t>
            </w:r>
          </w:p>
        </w:tc>
        <w:tc>
          <w:tcPr>
            <w:tcW w:w="2286" w:type="dxa"/>
          </w:tcPr>
          <w:p w14:paraId="3BE26EDC" w14:textId="064CDE63" w:rsidR="00F71DF2" w:rsidRPr="00CB0EA0" w:rsidRDefault="002B7E0D" w:rsidP="00F71DF2">
            <w:pPr>
              <w:pStyle w:val="NormalWeb"/>
              <w:spacing w:before="0" w:beforeAutospacing="0" w:after="0" w:afterAutospacing="0"/>
              <w:rPr>
                <w:i/>
                <w:iCs/>
                <w:sz w:val="16"/>
                <w:szCs w:val="16"/>
              </w:rPr>
            </w:pPr>
            <w:r>
              <w:rPr>
                <w:sz w:val="18"/>
                <w:szCs w:val="18"/>
              </w:rPr>
              <w:t>list_price</w:t>
            </w:r>
            <w:r w:rsidR="00CB0EA0">
              <w:rPr>
                <w:sz w:val="18"/>
                <w:szCs w:val="18"/>
              </w:rPr>
              <w:br/>
            </w:r>
            <w:r w:rsidR="00CB0EA0">
              <w:rPr>
                <w:i/>
                <w:iCs/>
                <w:sz w:val="16"/>
                <w:szCs w:val="16"/>
              </w:rPr>
              <w:t>Precio de venta</w:t>
            </w:r>
          </w:p>
        </w:tc>
        <w:tc>
          <w:tcPr>
            <w:tcW w:w="2297" w:type="dxa"/>
          </w:tcPr>
          <w:p w14:paraId="78C3B7A6" w14:textId="042C99B8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  <w:tc>
          <w:tcPr>
            <w:tcW w:w="3231" w:type="dxa"/>
          </w:tcPr>
          <w:p w14:paraId="58FD8A28" w14:textId="77777777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F71DF2" w:rsidRPr="00FC5B16" w14:paraId="3A4F4462" w14:textId="67B0D83B" w:rsidTr="007459F4">
        <w:tc>
          <w:tcPr>
            <w:tcW w:w="1706" w:type="dxa"/>
          </w:tcPr>
          <w:p w14:paraId="6E616D8F" w14:textId="47DE9745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Puede ser compr.</w:t>
            </w:r>
          </w:p>
        </w:tc>
        <w:tc>
          <w:tcPr>
            <w:tcW w:w="936" w:type="dxa"/>
          </w:tcPr>
          <w:p w14:paraId="2AB4FEB0" w14:textId="5F4F5054" w:rsidR="00F71DF2" w:rsidRPr="009E049C" w:rsidRDefault="00CF08B4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boolean</w:t>
            </w:r>
          </w:p>
        </w:tc>
        <w:tc>
          <w:tcPr>
            <w:tcW w:w="2286" w:type="dxa"/>
          </w:tcPr>
          <w:p w14:paraId="7C9B639A" w14:textId="3F469060" w:rsidR="00F71DF2" w:rsidRPr="00CB0EA0" w:rsidRDefault="00CF08B4" w:rsidP="00F71DF2">
            <w:pPr>
              <w:pStyle w:val="NormalWeb"/>
              <w:spacing w:before="0" w:beforeAutospacing="0" w:after="0" w:afterAutospacing="0"/>
              <w:rPr>
                <w:i/>
                <w:iCs/>
                <w:sz w:val="16"/>
                <w:szCs w:val="16"/>
              </w:rPr>
            </w:pPr>
            <w:r>
              <w:rPr>
                <w:sz w:val="18"/>
                <w:szCs w:val="18"/>
              </w:rPr>
              <w:t>purchase_ok</w:t>
            </w:r>
            <w:r w:rsidR="00CB0EA0">
              <w:rPr>
                <w:sz w:val="18"/>
                <w:szCs w:val="18"/>
              </w:rPr>
              <w:br/>
            </w:r>
            <w:r w:rsidR="00CB0EA0">
              <w:rPr>
                <w:i/>
                <w:iCs/>
                <w:sz w:val="16"/>
                <w:szCs w:val="16"/>
              </w:rPr>
              <w:t>Puede ser comprado</w:t>
            </w:r>
          </w:p>
        </w:tc>
        <w:tc>
          <w:tcPr>
            <w:tcW w:w="2297" w:type="dxa"/>
          </w:tcPr>
          <w:p w14:paraId="7048F797" w14:textId="77777777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  <w:tc>
          <w:tcPr>
            <w:tcW w:w="3231" w:type="dxa"/>
          </w:tcPr>
          <w:p w14:paraId="06643304" w14:textId="77777777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F71DF2" w:rsidRPr="00FC5B16" w14:paraId="2A0773D4" w14:textId="2FD37454" w:rsidTr="007459F4">
        <w:tc>
          <w:tcPr>
            <w:tcW w:w="1706" w:type="dxa"/>
          </w:tcPr>
          <w:p w14:paraId="0DFF2611" w14:textId="2E9025C1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Puede ser vendido</w:t>
            </w:r>
          </w:p>
        </w:tc>
        <w:tc>
          <w:tcPr>
            <w:tcW w:w="936" w:type="dxa"/>
          </w:tcPr>
          <w:p w14:paraId="10641213" w14:textId="34276FF3" w:rsidR="00F71DF2" w:rsidRPr="009E049C" w:rsidRDefault="00CF08B4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boolean</w:t>
            </w:r>
          </w:p>
        </w:tc>
        <w:tc>
          <w:tcPr>
            <w:tcW w:w="2286" w:type="dxa"/>
          </w:tcPr>
          <w:p w14:paraId="6A1629B5" w14:textId="528F3338" w:rsidR="00F71DF2" w:rsidRPr="00CB0EA0" w:rsidRDefault="00CF08B4" w:rsidP="00F71DF2">
            <w:pPr>
              <w:pStyle w:val="NormalWeb"/>
              <w:spacing w:before="0" w:beforeAutospacing="0" w:after="0" w:afterAutospacing="0"/>
              <w:rPr>
                <w:i/>
                <w:iCs/>
                <w:sz w:val="16"/>
                <w:szCs w:val="16"/>
              </w:rPr>
            </w:pPr>
            <w:r>
              <w:rPr>
                <w:sz w:val="18"/>
                <w:szCs w:val="18"/>
              </w:rPr>
              <w:t>sale_</w:t>
            </w:r>
            <w:r w:rsidR="004B3B1B">
              <w:rPr>
                <w:sz w:val="18"/>
                <w:szCs w:val="18"/>
              </w:rPr>
              <w:t>ok</w:t>
            </w:r>
            <w:r w:rsidR="00CB0EA0">
              <w:rPr>
                <w:sz w:val="18"/>
                <w:szCs w:val="18"/>
              </w:rPr>
              <w:br/>
            </w:r>
            <w:r w:rsidR="00CB0EA0">
              <w:rPr>
                <w:i/>
                <w:iCs/>
                <w:sz w:val="16"/>
                <w:szCs w:val="16"/>
              </w:rPr>
              <w:t>Puede ser ven</w:t>
            </w:r>
            <w:r w:rsidR="00DE4697">
              <w:rPr>
                <w:i/>
                <w:iCs/>
                <w:sz w:val="16"/>
                <w:szCs w:val="16"/>
              </w:rPr>
              <w:t>dido</w:t>
            </w:r>
          </w:p>
        </w:tc>
        <w:tc>
          <w:tcPr>
            <w:tcW w:w="2297" w:type="dxa"/>
          </w:tcPr>
          <w:p w14:paraId="6F4AF78B" w14:textId="5D875461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  <w:tc>
          <w:tcPr>
            <w:tcW w:w="3231" w:type="dxa"/>
          </w:tcPr>
          <w:p w14:paraId="5E2288F7" w14:textId="77777777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F71DF2" w:rsidRPr="00FC5B16" w14:paraId="2121E3AD" w14:textId="46729AA2" w:rsidTr="007459F4">
        <w:tc>
          <w:tcPr>
            <w:tcW w:w="1706" w:type="dxa"/>
          </w:tcPr>
          <w:p w14:paraId="7AF347E1" w14:textId="427BC0FE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Tipo de producto</w:t>
            </w:r>
          </w:p>
        </w:tc>
        <w:tc>
          <w:tcPr>
            <w:tcW w:w="936" w:type="dxa"/>
          </w:tcPr>
          <w:p w14:paraId="621987F6" w14:textId="4E74161A" w:rsidR="00F71DF2" w:rsidRPr="009E049C" w:rsidRDefault="00F36176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</w:t>
            </w:r>
          </w:p>
        </w:tc>
        <w:tc>
          <w:tcPr>
            <w:tcW w:w="2286" w:type="dxa"/>
          </w:tcPr>
          <w:p w14:paraId="0881C0B6" w14:textId="134CB490" w:rsidR="00F71DF2" w:rsidRPr="00DE4697" w:rsidRDefault="00F36176" w:rsidP="00F71DF2">
            <w:pPr>
              <w:pStyle w:val="NormalWeb"/>
              <w:spacing w:before="0" w:beforeAutospacing="0" w:after="0" w:afterAutospacing="0"/>
              <w:rPr>
                <w:i/>
                <w:iCs/>
                <w:sz w:val="16"/>
                <w:szCs w:val="16"/>
              </w:rPr>
            </w:pPr>
            <w:r>
              <w:rPr>
                <w:sz w:val="18"/>
                <w:szCs w:val="18"/>
              </w:rPr>
              <w:t>type</w:t>
            </w:r>
            <w:r w:rsidR="00DE4697">
              <w:rPr>
                <w:sz w:val="18"/>
                <w:szCs w:val="18"/>
              </w:rPr>
              <w:br/>
            </w:r>
            <w:r w:rsidR="00DE4697">
              <w:rPr>
                <w:i/>
                <w:iCs/>
                <w:sz w:val="16"/>
                <w:szCs w:val="16"/>
              </w:rPr>
              <w:t>Tipo de producto</w:t>
            </w:r>
          </w:p>
        </w:tc>
        <w:tc>
          <w:tcPr>
            <w:tcW w:w="2297" w:type="dxa"/>
          </w:tcPr>
          <w:p w14:paraId="74CABF82" w14:textId="09613749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  <w:tc>
          <w:tcPr>
            <w:tcW w:w="3231" w:type="dxa"/>
          </w:tcPr>
          <w:p w14:paraId="35A309C6" w14:textId="1BC80314" w:rsidR="00F71DF2" w:rsidRPr="009E049C" w:rsidRDefault="00F36176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‘consu’,’service’,</w:t>
            </w:r>
            <w:r w:rsidR="001F5429">
              <w:rPr>
                <w:sz w:val="18"/>
                <w:szCs w:val="18"/>
              </w:rPr>
              <w:t>’product’</w:t>
            </w:r>
          </w:p>
        </w:tc>
      </w:tr>
      <w:tr w:rsidR="00F71DF2" w:rsidRPr="00D16D18" w14:paraId="586ACBA9" w14:textId="746098ED" w:rsidTr="007459F4">
        <w:tc>
          <w:tcPr>
            <w:tcW w:w="1706" w:type="dxa"/>
          </w:tcPr>
          <w:p w14:paraId="2C282AA8" w14:textId="12470BB6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Empresa</w:t>
            </w:r>
          </w:p>
        </w:tc>
        <w:tc>
          <w:tcPr>
            <w:tcW w:w="936" w:type="dxa"/>
          </w:tcPr>
          <w:p w14:paraId="1BF93B76" w14:textId="084BDB25" w:rsidR="00F71DF2" w:rsidRPr="009E049C" w:rsidRDefault="0090623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</w:t>
            </w:r>
            <w:r w:rsidR="00602899">
              <w:rPr>
                <w:sz w:val="18"/>
                <w:szCs w:val="18"/>
              </w:rPr>
              <w:t>ger</w:t>
            </w:r>
          </w:p>
        </w:tc>
        <w:tc>
          <w:tcPr>
            <w:tcW w:w="2286" w:type="dxa"/>
          </w:tcPr>
          <w:p w14:paraId="436ADBD5" w14:textId="22FA2D6C" w:rsidR="00F71DF2" w:rsidRPr="009A4E86" w:rsidRDefault="00762485" w:rsidP="00F71DF2">
            <w:pPr>
              <w:pStyle w:val="NormalWeb"/>
              <w:spacing w:before="0" w:beforeAutospacing="0" w:after="0" w:afterAutospacing="0"/>
              <w:rPr>
                <w:i/>
                <w:iCs/>
                <w:sz w:val="16"/>
                <w:szCs w:val="16"/>
              </w:rPr>
            </w:pPr>
            <w:r>
              <w:rPr>
                <w:sz w:val="18"/>
                <w:szCs w:val="18"/>
              </w:rPr>
              <w:t>company</w:t>
            </w:r>
            <w:r w:rsidR="00602899">
              <w:rPr>
                <w:sz w:val="18"/>
                <w:szCs w:val="18"/>
              </w:rPr>
              <w:t>_id</w:t>
            </w:r>
            <w:r w:rsidR="006A419C">
              <w:rPr>
                <w:sz w:val="18"/>
                <w:szCs w:val="18"/>
              </w:rPr>
              <w:br/>
            </w:r>
            <w:r>
              <w:rPr>
                <w:i/>
                <w:iCs/>
                <w:sz w:val="16"/>
                <w:szCs w:val="16"/>
              </w:rPr>
              <w:t>Compañía</w:t>
            </w:r>
          </w:p>
        </w:tc>
        <w:tc>
          <w:tcPr>
            <w:tcW w:w="2297" w:type="dxa"/>
          </w:tcPr>
          <w:p w14:paraId="75805C88" w14:textId="2E28D381" w:rsidR="00F71DF2" w:rsidRPr="00D16D18" w:rsidRDefault="00BD5A93" w:rsidP="00F71DF2">
            <w:pPr>
              <w:pStyle w:val="NormalWeb"/>
              <w:spacing w:before="0" w:beforeAutospacing="0" w:after="0" w:afterAutospacing="0"/>
              <w:rPr>
                <w:i/>
                <w:iCs/>
                <w:sz w:val="16"/>
                <w:szCs w:val="16"/>
              </w:rPr>
            </w:pPr>
            <w:r>
              <w:rPr>
                <w:sz w:val="18"/>
                <w:szCs w:val="18"/>
              </w:rPr>
              <w:t>res.company</w:t>
            </w:r>
            <w:r w:rsidR="00DB5B3A" w:rsidRPr="00D16D18">
              <w:rPr>
                <w:sz w:val="18"/>
                <w:szCs w:val="18"/>
              </w:rPr>
              <w:br/>
            </w:r>
          </w:p>
        </w:tc>
        <w:tc>
          <w:tcPr>
            <w:tcW w:w="3231" w:type="dxa"/>
          </w:tcPr>
          <w:p w14:paraId="38D7AB5E" w14:textId="77777777" w:rsidR="00F71DF2" w:rsidRPr="00D16D18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F71DF2" w:rsidRPr="00FC5B16" w14:paraId="2F80EA3B" w14:textId="51DEAD2B" w:rsidTr="007459F4">
        <w:tc>
          <w:tcPr>
            <w:tcW w:w="1706" w:type="dxa"/>
          </w:tcPr>
          <w:p w14:paraId="1413EEC9" w14:textId="1B7B188B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Impuestos cliente</w:t>
            </w:r>
          </w:p>
        </w:tc>
        <w:tc>
          <w:tcPr>
            <w:tcW w:w="936" w:type="dxa"/>
          </w:tcPr>
          <w:p w14:paraId="5BBC4712" w14:textId="0C258AF3" w:rsidR="00F71DF2" w:rsidRPr="009E049C" w:rsidRDefault="00101D7A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2286" w:type="dxa"/>
          </w:tcPr>
          <w:p w14:paraId="60FF6444" w14:textId="39D9590A" w:rsidR="00F71DF2" w:rsidRPr="009A4E86" w:rsidRDefault="00101D7A" w:rsidP="00F71DF2">
            <w:pPr>
              <w:pStyle w:val="NormalWeb"/>
              <w:spacing w:before="0" w:beforeAutospacing="0" w:after="0" w:afterAutospacing="0"/>
              <w:rPr>
                <w:i/>
                <w:iCs/>
                <w:sz w:val="16"/>
                <w:szCs w:val="16"/>
              </w:rPr>
            </w:pPr>
            <w:r>
              <w:rPr>
                <w:sz w:val="18"/>
                <w:szCs w:val="18"/>
              </w:rPr>
              <w:t>taxes_id</w:t>
            </w:r>
            <w:r w:rsidR="009A4E86">
              <w:rPr>
                <w:sz w:val="18"/>
                <w:szCs w:val="18"/>
              </w:rPr>
              <w:br/>
            </w:r>
            <w:r w:rsidR="009A4E86">
              <w:rPr>
                <w:i/>
                <w:iCs/>
                <w:sz w:val="16"/>
                <w:szCs w:val="16"/>
              </w:rPr>
              <w:t>Impuestos del cliente</w:t>
            </w:r>
          </w:p>
        </w:tc>
        <w:tc>
          <w:tcPr>
            <w:tcW w:w="2297" w:type="dxa"/>
          </w:tcPr>
          <w:p w14:paraId="40B65FAB" w14:textId="269389AD" w:rsidR="00F71DF2" w:rsidRPr="009E049C" w:rsidRDefault="00101D7A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account.</w:t>
            </w:r>
            <w:r w:rsidR="00BA7790">
              <w:rPr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ax</w:t>
            </w:r>
          </w:p>
        </w:tc>
        <w:tc>
          <w:tcPr>
            <w:tcW w:w="3231" w:type="dxa"/>
          </w:tcPr>
          <w:p w14:paraId="66A6335E" w14:textId="77777777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F71DF2" w:rsidRPr="00FC5B16" w14:paraId="3127E007" w14:textId="497C7A41" w:rsidTr="007459F4">
        <w:tc>
          <w:tcPr>
            <w:tcW w:w="1706" w:type="dxa"/>
          </w:tcPr>
          <w:p w14:paraId="7FA69B5E" w14:textId="2CDBA284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Impuestos prov.</w:t>
            </w:r>
          </w:p>
        </w:tc>
        <w:tc>
          <w:tcPr>
            <w:tcW w:w="936" w:type="dxa"/>
          </w:tcPr>
          <w:p w14:paraId="35A35F5C" w14:textId="161AE1CF" w:rsidR="00F71DF2" w:rsidRPr="009E049C" w:rsidRDefault="00BA7790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2286" w:type="dxa"/>
          </w:tcPr>
          <w:p w14:paraId="578E09C9" w14:textId="488E6208" w:rsidR="00F71DF2" w:rsidRPr="002C2D94" w:rsidRDefault="00BA7790" w:rsidP="00F71DF2">
            <w:pPr>
              <w:pStyle w:val="NormalWeb"/>
              <w:spacing w:before="0" w:beforeAutospacing="0" w:after="0" w:afterAutospacing="0"/>
              <w:rPr>
                <w:i/>
                <w:iCs/>
                <w:sz w:val="16"/>
                <w:szCs w:val="16"/>
              </w:rPr>
            </w:pPr>
            <w:r w:rsidRPr="002C2D94">
              <w:rPr>
                <w:sz w:val="18"/>
                <w:szCs w:val="18"/>
              </w:rPr>
              <w:t>supplier_taxes_id</w:t>
            </w:r>
            <w:r w:rsidR="002C2D94" w:rsidRPr="002C2D94">
              <w:rPr>
                <w:sz w:val="18"/>
                <w:szCs w:val="18"/>
              </w:rPr>
              <w:br/>
            </w:r>
            <w:r w:rsidR="002C2D94" w:rsidRPr="002C2D94">
              <w:rPr>
                <w:i/>
                <w:iCs/>
                <w:sz w:val="16"/>
                <w:szCs w:val="16"/>
              </w:rPr>
              <w:t>Impuestos de</w:t>
            </w:r>
            <w:r w:rsidR="002C2D94">
              <w:rPr>
                <w:i/>
                <w:iCs/>
                <w:sz w:val="16"/>
                <w:szCs w:val="16"/>
              </w:rPr>
              <w:t>l proveedor</w:t>
            </w:r>
          </w:p>
        </w:tc>
        <w:tc>
          <w:tcPr>
            <w:tcW w:w="2297" w:type="dxa"/>
          </w:tcPr>
          <w:p w14:paraId="7F1A5B27" w14:textId="6DAD25E4" w:rsidR="00F71DF2" w:rsidRPr="009E049C" w:rsidRDefault="00BA7790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account.tax</w:t>
            </w:r>
          </w:p>
        </w:tc>
        <w:tc>
          <w:tcPr>
            <w:tcW w:w="3231" w:type="dxa"/>
          </w:tcPr>
          <w:p w14:paraId="476AF777" w14:textId="77777777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F71DF2" w:rsidRPr="00FC5B16" w14:paraId="5E44267D" w14:textId="050100C9" w:rsidTr="007459F4">
        <w:tc>
          <w:tcPr>
            <w:tcW w:w="1706" w:type="dxa"/>
          </w:tcPr>
          <w:p w14:paraId="61CA45EE" w14:textId="7CC9A8B3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UdM de compra</w:t>
            </w:r>
          </w:p>
        </w:tc>
        <w:tc>
          <w:tcPr>
            <w:tcW w:w="936" w:type="dxa"/>
          </w:tcPr>
          <w:p w14:paraId="27E9B00D" w14:textId="29CDA4D8" w:rsidR="00F71DF2" w:rsidRPr="009E049C" w:rsidRDefault="00797349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2286" w:type="dxa"/>
          </w:tcPr>
          <w:p w14:paraId="4B13AE7A" w14:textId="0F97E1E3" w:rsidR="00F71DF2" w:rsidRPr="0045232E" w:rsidRDefault="00797349" w:rsidP="00F71DF2">
            <w:pPr>
              <w:pStyle w:val="NormalWeb"/>
              <w:spacing w:before="0" w:beforeAutospacing="0" w:after="0" w:afterAutospacing="0"/>
              <w:rPr>
                <w:i/>
                <w:iCs/>
                <w:sz w:val="16"/>
                <w:szCs w:val="16"/>
              </w:rPr>
            </w:pPr>
            <w:r>
              <w:rPr>
                <w:sz w:val="18"/>
                <w:szCs w:val="18"/>
              </w:rPr>
              <w:t>uom_po_id</w:t>
            </w:r>
            <w:r w:rsidR="0045232E">
              <w:rPr>
                <w:sz w:val="18"/>
                <w:szCs w:val="18"/>
              </w:rPr>
              <w:br/>
            </w:r>
            <w:r w:rsidR="0045232E">
              <w:rPr>
                <w:i/>
                <w:iCs/>
                <w:sz w:val="16"/>
                <w:szCs w:val="16"/>
              </w:rPr>
              <w:t>Unidad de medida compra</w:t>
            </w:r>
          </w:p>
        </w:tc>
        <w:tc>
          <w:tcPr>
            <w:tcW w:w="2297" w:type="dxa"/>
          </w:tcPr>
          <w:p w14:paraId="4D194A4C" w14:textId="6BF5BD6B" w:rsidR="00F71DF2" w:rsidRPr="009E049C" w:rsidRDefault="00797349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uom.uom</w:t>
            </w:r>
          </w:p>
        </w:tc>
        <w:tc>
          <w:tcPr>
            <w:tcW w:w="3231" w:type="dxa"/>
          </w:tcPr>
          <w:p w14:paraId="1287E468" w14:textId="77777777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  <w:tr w:rsidR="00F71DF2" w:rsidRPr="00FC5B16" w14:paraId="1A76E9EA" w14:textId="5633708B" w:rsidTr="007459F4">
        <w:tc>
          <w:tcPr>
            <w:tcW w:w="1706" w:type="dxa"/>
          </w:tcPr>
          <w:p w14:paraId="532F79FC" w14:textId="1BECCFD6" w:rsidR="00F71DF2" w:rsidRPr="009E049C" w:rsidRDefault="00F71DF2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9E049C">
              <w:rPr>
                <w:sz w:val="18"/>
                <w:szCs w:val="18"/>
              </w:rPr>
              <w:t>UdM de venta</w:t>
            </w:r>
          </w:p>
        </w:tc>
        <w:tc>
          <w:tcPr>
            <w:tcW w:w="936" w:type="dxa"/>
          </w:tcPr>
          <w:p w14:paraId="5F67A20B" w14:textId="6830F980" w:rsidR="00F71DF2" w:rsidRPr="009E049C" w:rsidRDefault="00797349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2286" w:type="dxa"/>
          </w:tcPr>
          <w:p w14:paraId="25C0769C" w14:textId="7FF428CE" w:rsidR="00F71DF2" w:rsidRPr="0045232E" w:rsidRDefault="003026F3" w:rsidP="00F71DF2">
            <w:pPr>
              <w:pStyle w:val="NormalWeb"/>
              <w:spacing w:before="0" w:beforeAutospacing="0" w:after="0" w:afterAutospacing="0"/>
              <w:rPr>
                <w:i/>
                <w:iCs/>
                <w:sz w:val="16"/>
                <w:szCs w:val="16"/>
              </w:rPr>
            </w:pPr>
            <w:r>
              <w:rPr>
                <w:sz w:val="18"/>
                <w:szCs w:val="18"/>
              </w:rPr>
              <w:t>uom_id</w:t>
            </w:r>
            <w:r w:rsidR="0045232E">
              <w:rPr>
                <w:sz w:val="18"/>
                <w:szCs w:val="18"/>
              </w:rPr>
              <w:br/>
            </w:r>
            <w:r w:rsidR="0045232E">
              <w:rPr>
                <w:i/>
                <w:iCs/>
                <w:sz w:val="16"/>
                <w:szCs w:val="16"/>
              </w:rPr>
              <w:t>Unidad de medida</w:t>
            </w:r>
          </w:p>
        </w:tc>
        <w:tc>
          <w:tcPr>
            <w:tcW w:w="2297" w:type="dxa"/>
          </w:tcPr>
          <w:p w14:paraId="639306C0" w14:textId="7D0C0285" w:rsidR="00F71DF2" w:rsidRPr="009E049C" w:rsidRDefault="00797349" w:rsidP="00F71DF2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uom.uom</w:t>
            </w:r>
          </w:p>
        </w:tc>
        <w:tc>
          <w:tcPr>
            <w:tcW w:w="3231" w:type="dxa"/>
          </w:tcPr>
          <w:p w14:paraId="0E716994" w14:textId="77777777" w:rsidR="00F71DF2" w:rsidRPr="009E049C" w:rsidRDefault="00F71DF2" w:rsidP="006E3B57">
            <w:pPr>
              <w:pStyle w:val="NormalWeb"/>
              <w:keepNext/>
              <w:spacing w:before="0" w:beforeAutospacing="0" w:after="0" w:afterAutospacing="0"/>
              <w:rPr>
                <w:sz w:val="18"/>
                <w:szCs w:val="18"/>
              </w:rPr>
            </w:pPr>
          </w:p>
        </w:tc>
      </w:tr>
    </w:tbl>
    <w:p w14:paraId="766ACC83" w14:textId="41390125" w:rsidR="008334DD" w:rsidRDefault="006E3B57" w:rsidP="006E3B57">
      <w:pPr>
        <w:pStyle w:val="Descripcin"/>
        <w:jc w:val="center"/>
        <w:rPr>
          <w:b/>
          <w:bCs/>
          <w:sz w:val="22"/>
          <w:szCs w:val="22"/>
        </w:rPr>
      </w:pPr>
      <w:bookmarkStart w:id="9" w:name="tabla2"/>
      <w:r>
        <w:t xml:space="preserve">Tabla </w:t>
      </w:r>
      <w:bookmarkEnd w:id="9"/>
      <w:r>
        <w:fldChar w:fldCharType="begin"/>
      </w:r>
      <w:r>
        <w:instrText xml:space="preserve"> SEQ Tabla \* ARABIC </w:instrText>
      </w:r>
      <w:r>
        <w:fldChar w:fldCharType="separate"/>
      </w:r>
      <w:r w:rsidR="002773B5">
        <w:rPr>
          <w:noProof/>
        </w:rPr>
        <w:t>2</w:t>
      </w:r>
      <w:r>
        <w:fldChar w:fldCharType="end"/>
      </w:r>
      <w:r>
        <w:t xml:space="preserve"> Campos implicados en el modelo product</w:t>
      </w:r>
      <w:r w:rsidR="00EE7D80">
        <w:t>.</w:t>
      </w:r>
      <w:r w:rsidR="00531FBD">
        <w:t>template</w:t>
      </w:r>
    </w:p>
    <w:p w14:paraId="52540BCD" w14:textId="7D558A44" w:rsidR="007B76CF" w:rsidRDefault="007B76CF" w:rsidP="00FE4FE1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55A647E4" w14:textId="6720D2F6" w:rsidR="007B76CF" w:rsidRDefault="007B76CF" w:rsidP="00FE4FE1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5F7524F4" w14:textId="79D26CF9" w:rsidR="00962CF5" w:rsidRDefault="0008669B" w:rsidP="00FE4FE1">
      <w:pPr>
        <w:pStyle w:val="NormalWeb"/>
        <w:spacing w:before="0" w:beforeAutospacing="0" w:after="0" w:afterAutospacing="0"/>
        <w:rPr>
          <w:sz w:val="22"/>
          <w:szCs w:val="22"/>
        </w:rPr>
      </w:pPr>
      <w:r>
        <w:rPr>
          <w:sz w:val="22"/>
          <w:szCs w:val="22"/>
        </w:rPr>
        <w:t>“</w:t>
      </w:r>
      <w:r w:rsidR="007758DF">
        <w:rPr>
          <w:sz w:val="22"/>
          <w:szCs w:val="22"/>
        </w:rPr>
        <w:t>Métodos</w:t>
      </w:r>
      <w:r>
        <w:rPr>
          <w:sz w:val="22"/>
          <w:szCs w:val="22"/>
        </w:rPr>
        <w:t xml:space="preserve"> de</w:t>
      </w:r>
      <w:r w:rsidR="007758DF">
        <w:rPr>
          <w:sz w:val="22"/>
          <w:szCs w:val="22"/>
        </w:rPr>
        <w:t xml:space="preserve"> coste” es de sólo lectura y esta propiedad debe cambiarse desde el código Python</w:t>
      </w:r>
      <w:r w:rsidR="00D0636A">
        <w:rPr>
          <w:sz w:val="22"/>
          <w:szCs w:val="22"/>
        </w:rPr>
        <w:t xml:space="preserve"> al tratarse de un campo base</w:t>
      </w:r>
      <w:r w:rsidR="007758DF">
        <w:rPr>
          <w:sz w:val="22"/>
          <w:szCs w:val="22"/>
        </w:rPr>
        <w:t>.</w:t>
      </w:r>
      <w:r w:rsidR="005E41DD">
        <w:rPr>
          <w:sz w:val="22"/>
          <w:szCs w:val="22"/>
        </w:rPr>
        <w:br/>
        <w:t xml:space="preserve">Estos valores están relacionados con </w:t>
      </w:r>
      <w:r w:rsidR="00176604">
        <w:rPr>
          <w:i/>
          <w:iCs/>
          <w:sz w:val="22"/>
          <w:szCs w:val="22"/>
        </w:rPr>
        <w:t>product_category</w:t>
      </w:r>
      <w:r w:rsidR="009A32B7">
        <w:rPr>
          <w:sz w:val="22"/>
          <w:szCs w:val="22"/>
        </w:rPr>
        <w:t>.</w:t>
      </w:r>
    </w:p>
    <w:p w14:paraId="5DD57827" w14:textId="4117315F" w:rsidR="00846C26" w:rsidRPr="00846C26" w:rsidRDefault="00846C26" w:rsidP="00FE4FE1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846C26">
        <w:rPr>
          <w:sz w:val="20"/>
          <w:szCs w:val="20"/>
        </w:rPr>
        <w:t xml:space="preserve">Referencia </w:t>
      </w:r>
      <w:hyperlink r:id="rId32" w:history="1">
        <w:r w:rsidRPr="00846C26">
          <w:rPr>
            <w:rStyle w:val="Hipervnculo"/>
            <w:sz w:val="20"/>
            <w:szCs w:val="20"/>
          </w:rPr>
          <w:t>https://www.youtube.com/watch?v=m9jUeUi2OcI</w:t>
        </w:r>
      </w:hyperlink>
    </w:p>
    <w:p w14:paraId="31CDD6C4" w14:textId="0F89F70A" w:rsidR="00846C26" w:rsidRPr="00846C26" w:rsidRDefault="00846C26" w:rsidP="00FE4FE1">
      <w:pPr>
        <w:pStyle w:val="NormalWeb"/>
        <w:spacing w:before="0" w:beforeAutospacing="0" w:after="0" w:afterAutospacing="0"/>
        <w:rPr>
          <w:color w:val="FF0000"/>
          <w:sz w:val="22"/>
          <w:szCs w:val="22"/>
        </w:rPr>
      </w:pPr>
      <w:r w:rsidRPr="00846C26">
        <w:rPr>
          <w:color w:val="FF0000"/>
          <w:sz w:val="22"/>
          <w:szCs w:val="22"/>
        </w:rPr>
        <w:t>No se va a importar este campo.</w:t>
      </w:r>
    </w:p>
    <w:p w14:paraId="1AF54D81" w14:textId="1BE2E3E7" w:rsidR="00E456DD" w:rsidRDefault="00E456DD" w:rsidP="00FE4FE1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6A4DCF23" w14:textId="77777777" w:rsidR="007C1394" w:rsidRDefault="007C1394" w:rsidP="00FE4FE1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46B759C9" w14:textId="3F6887B9" w:rsidR="008334DD" w:rsidRDefault="00BF7F7E" w:rsidP="00FE4FE1">
      <w:pPr>
        <w:pStyle w:val="NormalWeb"/>
        <w:spacing w:before="0" w:beforeAutospacing="0" w:after="0" w:afterAutospacing="0"/>
        <w:rPr>
          <w:sz w:val="22"/>
          <w:szCs w:val="22"/>
        </w:rPr>
      </w:pPr>
      <w:r>
        <w:rPr>
          <w:sz w:val="22"/>
          <w:szCs w:val="22"/>
        </w:rPr>
        <w:t xml:space="preserve">Existen </w:t>
      </w:r>
      <w:r w:rsidR="00FC3973">
        <w:rPr>
          <w:sz w:val="22"/>
          <w:szCs w:val="22"/>
        </w:rPr>
        <w:t>dos</w:t>
      </w:r>
      <w:r>
        <w:rPr>
          <w:sz w:val="22"/>
          <w:szCs w:val="22"/>
        </w:rPr>
        <w:t xml:space="preserve"> datos para los que no hay campo (Odoo 14):</w:t>
      </w:r>
    </w:p>
    <w:p w14:paraId="3EE66BDE" w14:textId="606015CB" w:rsidR="00BF7F7E" w:rsidRDefault="00896BFA" w:rsidP="00896BFA">
      <w:pPr>
        <w:pStyle w:val="NormalWeb"/>
        <w:numPr>
          <w:ilvl w:val="0"/>
          <w:numId w:val="39"/>
        </w:numPr>
        <w:spacing w:before="0" w:beforeAutospacing="0" w:after="0" w:afterAutospacing="0"/>
        <w:rPr>
          <w:sz w:val="22"/>
          <w:szCs w:val="22"/>
        </w:rPr>
      </w:pPr>
      <w:r>
        <w:rPr>
          <w:sz w:val="22"/>
          <w:szCs w:val="22"/>
        </w:rPr>
        <w:t>Método de abastecimiento.</w:t>
      </w:r>
    </w:p>
    <w:p w14:paraId="5A0B3A97" w14:textId="7D912AD0" w:rsidR="00896BFA" w:rsidRDefault="00896BFA" w:rsidP="00FC3973">
      <w:pPr>
        <w:pStyle w:val="NormalWeb"/>
        <w:numPr>
          <w:ilvl w:val="0"/>
          <w:numId w:val="39"/>
        </w:numPr>
        <w:spacing w:before="0" w:beforeAutospacing="0" w:after="0" w:afterAutospacing="0"/>
        <w:rPr>
          <w:sz w:val="22"/>
          <w:szCs w:val="22"/>
        </w:rPr>
      </w:pPr>
      <w:r>
        <w:rPr>
          <w:sz w:val="22"/>
          <w:szCs w:val="22"/>
        </w:rPr>
        <w:t>Método de suministro.</w:t>
      </w:r>
    </w:p>
    <w:p w14:paraId="1E0FC50F" w14:textId="4B128C3A" w:rsidR="00FC3973" w:rsidRDefault="00FC3973" w:rsidP="00FC3973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</w:p>
    <w:p w14:paraId="7D959CA9" w14:textId="78CBC401" w:rsidR="00896BFA" w:rsidRDefault="00896BFA" w:rsidP="00896BFA">
      <w:pPr>
        <w:pStyle w:val="NormalWeb"/>
        <w:spacing w:before="0" w:beforeAutospacing="0" w:after="0" w:afterAutospacing="0"/>
        <w:rPr>
          <w:sz w:val="22"/>
          <w:szCs w:val="22"/>
        </w:rPr>
      </w:pPr>
      <w:r>
        <w:rPr>
          <w:sz w:val="22"/>
          <w:szCs w:val="22"/>
        </w:rPr>
        <w:t xml:space="preserve">Para estos datos vamos a crear los campos necesarios en </w:t>
      </w:r>
      <w:r w:rsidR="009E0241">
        <w:rPr>
          <w:sz w:val="22"/>
          <w:szCs w:val="22"/>
        </w:rPr>
        <w:t>el modelo product_template</w:t>
      </w:r>
      <w:r w:rsidR="006E3B57">
        <w:rPr>
          <w:sz w:val="22"/>
          <w:szCs w:val="22"/>
        </w:rPr>
        <w:t xml:space="preserve">,  con los nombres que pueden verse en la </w:t>
      </w:r>
      <w:hyperlink w:anchor="tabla2" w:history="1">
        <w:r w:rsidR="006E3B57" w:rsidRPr="006E3B57">
          <w:rPr>
            <w:rStyle w:val="Hipervnculo"/>
            <w:sz w:val="22"/>
            <w:szCs w:val="22"/>
          </w:rPr>
          <w:t>tabla 2</w:t>
        </w:r>
      </w:hyperlink>
      <w:r w:rsidR="00863A20">
        <w:rPr>
          <w:sz w:val="22"/>
          <w:szCs w:val="22"/>
        </w:rPr>
        <w:t xml:space="preserve"> (ver </w:t>
      </w:r>
      <w:hyperlink w:anchor="anexoCrearCampos" w:history="1">
        <w:r w:rsidR="00863A20" w:rsidRPr="00863A20">
          <w:rPr>
            <w:rStyle w:val="Hipervnculo"/>
            <w:sz w:val="22"/>
            <w:szCs w:val="22"/>
          </w:rPr>
          <w:t>Crear Campos</w:t>
        </w:r>
      </w:hyperlink>
      <w:r w:rsidR="00863A20">
        <w:rPr>
          <w:sz w:val="22"/>
          <w:szCs w:val="22"/>
        </w:rPr>
        <w:t>).</w:t>
      </w:r>
    </w:p>
    <w:p w14:paraId="022EBA21" w14:textId="77777777" w:rsidR="00AC0F9B" w:rsidRDefault="00AC0F9B" w:rsidP="00896BFA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00DD5AB4" w14:textId="7BEE31B5" w:rsidR="00863A20" w:rsidRDefault="00871797" w:rsidP="00896BFA">
      <w:pPr>
        <w:pStyle w:val="NormalWeb"/>
        <w:spacing w:before="0" w:beforeAutospacing="0" w:after="0" w:afterAutospacing="0"/>
        <w:rPr>
          <w:sz w:val="22"/>
          <w:szCs w:val="22"/>
        </w:rPr>
      </w:pPr>
      <w:r>
        <w:rPr>
          <w:sz w:val="22"/>
          <w:szCs w:val="22"/>
        </w:rPr>
        <w:t xml:space="preserve">Una vez que tenemos todos los campos del modelo </w:t>
      </w:r>
      <w:r w:rsidRPr="00871797">
        <w:rPr>
          <w:rFonts w:ascii="Courier New" w:hAnsi="Courier New" w:cs="Courier New"/>
          <w:sz w:val="18"/>
          <w:szCs w:val="18"/>
        </w:rPr>
        <w:t>producto.producto</w:t>
      </w:r>
      <w:r>
        <w:rPr>
          <w:sz w:val="22"/>
          <w:szCs w:val="22"/>
        </w:rPr>
        <w:t>, podemos cargar el archivo CSV.</w:t>
      </w:r>
    </w:p>
    <w:p w14:paraId="25CD90E1" w14:textId="76C7EA5B" w:rsidR="008334DD" w:rsidRDefault="00C01E4A" w:rsidP="00FE4FE1">
      <w:pPr>
        <w:pStyle w:val="NormalWeb"/>
        <w:spacing w:before="0" w:beforeAutospacing="0" w:after="0" w:afterAutospacing="0"/>
        <w:rPr>
          <w:sz w:val="22"/>
          <w:szCs w:val="22"/>
        </w:rPr>
      </w:pPr>
      <w:r>
        <w:rPr>
          <w:b/>
          <w:bCs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52FFA39C" wp14:editId="1E91FF6D">
                <wp:simplePos x="0" y="0"/>
                <wp:positionH relativeFrom="column">
                  <wp:posOffset>66675</wp:posOffset>
                </wp:positionH>
                <wp:positionV relativeFrom="paragraph">
                  <wp:posOffset>486410</wp:posOffset>
                </wp:positionV>
                <wp:extent cx="6645910" cy="2272665"/>
                <wp:effectExtent l="0" t="38100" r="2540" b="0"/>
                <wp:wrapTight wrapText="bothSides">
                  <wp:wrapPolygon edited="0">
                    <wp:start x="6811" y="-362"/>
                    <wp:lineTo x="0" y="-181"/>
                    <wp:lineTo x="0" y="21365"/>
                    <wp:lineTo x="21546" y="21365"/>
                    <wp:lineTo x="21546" y="-181"/>
                    <wp:lineTo x="21051" y="-362"/>
                    <wp:lineTo x="6811" y="-362"/>
                  </wp:wrapPolygon>
                </wp:wrapTight>
                <wp:docPr id="134" name="Grupo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2272665"/>
                          <a:chOff x="19050" y="0"/>
                          <a:chExt cx="6645910" cy="2272665"/>
                        </a:xfrm>
                      </wpg:grpSpPr>
                      <pic:pic xmlns:pic="http://schemas.openxmlformats.org/drawingml/2006/picture">
                        <pic:nvPicPr>
                          <pic:cNvPr id="131" name="Imagen 13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8575"/>
                            <a:ext cx="6645910" cy="224409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2" name="Grupo 62"/>
                        <wpg:cNvGrpSpPr/>
                        <wpg:grpSpPr>
                          <a:xfrm>
                            <a:off x="2143125" y="0"/>
                            <a:ext cx="4378960" cy="911367"/>
                            <a:chOff x="419827" y="0"/>
                            <a:chExt cx="6226083" cy="1296258"/>
                          </a:xfrm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pic:pic xmlns:pic="http://schemas.openxmlformats.org/drawingml/2006/picture">
                          <pic:nvPicPr>
                            <pic:cNvPr id="55" name="Imagen 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9827" y="0"/>
                              <a:ext cx="6226083" cy="129625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6" name="Rectángulo: esquinas redondeadas 56"/>
                          <wps:cNvSpPr/>
                          <wps:spPr>
                            <a:xfrm>
                              <a:off x="4902498" y="1085850"/>
                              <a:ext cx="1269702" cy="146984"/>
                            </a:xfrm>
                            <a:prstGeom prst="round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70729C" id="Grupo 134" o:spid="_x0000_s1026" style="position:absolute;margin-left:5.25pt;margin-top:38.3pt;width:523.3pt;height:178.95pt;z-index:251741184;mso-height-relative:margin" coordorigin="190" coordsize="66459,22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">
                <v:shape id="Imagen 131" o:spid="_x0000_s1027" type="#_x0000_t75" style="position:absolute;left:190;top:285;width:66459;height:22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">
                  <v:imagedata r:id="rId35" o:title=""/>
                </v:shape>
                <v:group id="Grupo 62" o:spid="_x0000_s1028" style="position:absolute;left:21431;width:43789;height:9113" coordorigin="4198" coordsize="62260,1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Imagen 55" o:spid="_x0000_s1029" type="#_x0000_t75" style="position:absolute;left:4198;width:62261;height:12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">
                    <v:imagedata r:id="rId36" o:title=""/>
                  </v:shape>
                  <v:roundrect id="Rectángulo: esquinas redondeadas 56" o:spid="_x0000_s1030" style="position:absolute;left:49024;top:10858;width:12698;height:14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" filled="f" strokecolor="#1f3763 [1604]" strokeweight="1.5pt">
                    <v:stroke joinstyle="miter"/>
                  </v:roundrect>
                </v:group>
                <w10:wrap type="tight"/>
              </v:group>
            </w:pict>
          </mc:Fallback>
        </mc:AlternateContent>
      </w:r>
      <w:r w:rsidR="000736B1">
        <w:rPr>
          <w:sz w:val="22"/>
          <w:szCs w:val="22"/>
        </w:rPr>
        <w:t xml:space="preserve">La importación del archivo csv se hace desde </w:t>
      </w:r>
      <w:r w:rsidR="005C4150" w:rsidRPr="005C4150">
        <w:rPr>
          <w:i/>
          <w:iCs/>
          <w:sz w:val="22"/>
          <w:szCs w:val="22"/>
        </w:rPr>
        <w:t>C</w:t>
      </w:r>
      <w:r w:rsidR="000736B1" w:rsidRPr="005C4150">
        <w:rPr>
          <w:i/>
          <w:iCs/>
          <w:sz w:val="22"/>
          <w:szCs w:val="22"/>
        </w:rPr>
        <w:t>ompra</w:t>
      </w:r>
      <w:r w:rsidR="005B2EF5" w:rsidRPr="005C4150">
        <w:rPr>
          <w:i/>
          <w:iCs/>
          <w:sz w:val="22"/>
          <w:szCs w:val="22"/>
        </w:rPr>
        <w:sym w:font="Wingdings" w:char="F0E0"/>
      </w:r>
      <w:r w:rsidR="005B2EF5" w:rsidRPr="005C4150">
        <w:rPr>
          <w:i/>
          <w:iCs/>
          <w:sz w:val="22"/>
          <w:szCs w:val="22"/>
        </w:rPr>
        <w:t>Productos</w:t>
      </w:r>
      <w:r w:rsidR="005B2EF5" w:rsidRPr="005C4150">
        <w:rPr>
          <w:i/>
          <w:iCs/>
          <w:sz w:val="22"/>
          <w:szCs w:val="22"/>
        </w:rPr>
        <w:sym w:font="Wingdings" w:char="F0E0"/>
      </w:r>
      <w:proofErr w:type="spellStart"/>
      <w:r w:rsidR="005B2EF5" w:rsidRPr="005C4150">
        <w:rPr>
          <w:i/>
          <w:iCs/>
          <w:sz w:val="22"/>
          <w:szCs w:val="22"/>
        </w:rPr>
        <w:t>Productos</w:t>
      </w:r>
      <w:proofErr w:type="spellEnd"/>
      <w:r w:rsidR="00070E95">
        <w:rPr>
          <w:sz w:val="22"/>
          <w:szCs w:val="22"/>
        </w:rPr>
        <w:t xml:space="preserve"> y desde </w:t>
      </w:r>
      <w:r w:rsidR="00070E95" w:rsidRPr="005C4150">
        <w:rPr>
          <w:i/>
          <w:iCs/>
          <w:sz w:val="22"/>
          <w:szCs w:val="22"/>
        </w:rPr>
        <w:t>Favoritos</w:t>
      </w:r>
      <w:r w:rsidR="00070E95">
        <w:rPr>
          <w:sz w:val="22"/>
          <w:szCs w:val="22"/>
        </w:rPr>
        <w:t xml:space="preserve"> seleccionamos </w:t>
      </w:r>
      <w:r w:rsidR="00070E95" w:rsidRPr="005C4150">
        <w:rPr>
          <w:i/>
          <w:iCs/>
          <w:sz w:val="22"/>
          <w:szCs w:val="22"/>
        </w:rPr>
        <w:t>Importar registros</w:t>
      </w:r>
      <w:r w:rsidR="00070E95">
        <w:rPr>
          <w:sz w:val="22"/>
          <w:szCs w:val="22"/>
        </w:rPr>
        <w:t>.</w:t>
      </w:r>
    </w:p>
    <w:p w14:paraId="4219A3AE" w14:textId="481C0A67" w:rsidR="008334DD" w:rsidRDefault="008334DD" w:rsidP="00FE4FE1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3C427E5A" w14:textId="765CB97B" w:rsidR="008334DD" w:rsidRDefault="009E66FC" w:rsidP="00FE4FE1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9E66FC">
        <w:rPr>
          <w:sz w:val="22"/>
          <w:szCs w:val="22"/>
        </w:rPr>
        <w:t xml:space="preserve">Ahora debemos </w:t>
      </w:r>
      <w:r>
        <w:rPr>
          <w:sz w:val="22"/>
          <w:szCs w:val="22"/>
        </w:rPr>
        <w:t>relacionar los nombres de los campos</w:t>
      </w:r>
      <w:r w:rsidR="00DC3534">
        <w:rPr>
          <w:sz w:val="22"/>
          <w:szCs w:val="22"/>
        </w:rPr>
        <w:t xml:space="preserve"> teniendo en cuanta que algunos deben apuntar a los id de otras tablas</w:t>
      </w:r>
      <w:r w:rsidR="00DB3881">
        <w:rPr>
          <w:sz w:val="22"/>
          <w:szCs w:val="22"/>
        </w:rPr>
        <w:t xml:space="preserve"> y otros deben crearse en el momento de ser importados.</w:t>
      </w:r>
    </w:p>
    <w:p w14:paraId="51414ABF" w14:textId="237DAE02" w:rsidR="00F80C6B" w:rsidRDefault="00C01E4A" w:rsidP="00FE4FE1">
      <w:pPr>
        <w:pStyle w:val="NormalWeb"/>
        <w:spacing w:before="0" w:beforeAutospacing="0" w:after="0" w:afterAutospacing="0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61664" behindDoc="1" locked="0" layoutInCell="1" allowOverlap="1" wp14:anchorId="524C2557" wp14:editId="28842178">
            <wp:simplePos x="0" y="0"/>
            <wp:positionH relativeFrom="column">
              <wp:posOffset>619125</wp:posOffset>
            </wp:positionH>
            <wp:positionV relativeFrom="paragraph">
              <wp:posOffset>1638935</wp:posOffset>
            </wp:positionV>
            <wp:extent cx="5283835" cy="1864437"/>
            <wp:effectExtent l="0" t="0" r="0" b="2540"/>
            <wp:wrapTight wrapText="bothSides">
              <wp:wrapPolygon edited="0">
                <wp:start x="0" y="0"/>
                <wp:lineTo x="0" y="21409"/>
                <wp:lineTo x="21494" y="21409"/>
                <wp:lineTo x="21494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1864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107CAEBF" wp14:editId="58D00C18">
                <wp:simplePos x="0" y="0"/>
                <wp:positionH relativeFrom="column">
                  <wp:posOffset>0</wp:posOffset>
                </wp:positionH>
                <wp:positionV relativeFrom="paragraph">
                  <wp:posOffset>163195</wp:posOffset>
                </wp:positionV>
                <wp:extent cx="6645910" cy="1624965"/>
                <wp:effectExtent l="0" t="0" r="2540" b="0"/>
                <wp:wrapTight wrapText="bothSides">
                  <wp:wrapPolygon edited="0">
                    <wp:start x="0" y="0"/>
                    <wp:lineTo x="0" y="21271"/>
                    <wp:lineTo x="21546" y="21271"/>
                    <wp:lineTo x="21546" y="0"/>
                    <wp:lineTo x="0" y="0"/>
                  </wp:wrapPolygon>
                </wp:wrapTight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1624965"/>
                          <a:chOff x="0" y="0"/>
                          <a:chExt cx="6645910" cy="1624965"/>
                        </a:xfrm>
                      </wpg:grpSpPr>
                      <pic:pic xmlns:pic="http://schemas.openxmlformats.org/drawingml/2006/picture">
                        <pic:nvPicPr>
                          <pic:cNvPr id="135" name="Imagen 135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55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Imagen 136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66775"/>
                            <a:ext cx="6645910" cy="758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A17B9C" id="Grupo 6" o:spid="_x0000_s1026" style="position:absolute;margin-left:0;margin-top:12.85pt;width:523.3pt;height:127.95pt;z-index:251764736" coordsize="66459,162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">
                <v:shape id="Imagen 135" o:spid="_x0000_s1027" type="#_x0000_t75" style="position:absolute;width:66459;height:8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">
                  <v:imagedata r:id="rId40" o:title=""/>
                </v:shape>
                <v:shape id="Imagen 136" o:spid="_x0000_s1028" type="#_x0000_t75" style="position:absolute;top:8667;width:66459;height:7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">
                  <v:imagedata r:id="rId41" o:title=""/>
                </v:shape>
                <w10:wrap type="tight"/>
              </v:group>
            </w:pict>
          </mc:Fallback>
        </mc:AlternateContent>
      </w:r>
      <w:r w:rsidR="00AA35E0">
        <w:rPr>
          <w:sz w:val="22"/>
          <w:szCs w:val="22"/>
        </w:rPr>
        <w:br/>
      </w:r>
    </w:p>
    <w:p w14:paraId="2E6CCF08" w14:textId="1D14012C" w:rsidR="008334DD" w:rsidRPr="0092406C" w:rsidRDefault="008334DD" w:rsidP="0092406C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3EE2CD56" w14:textId="3CE69FAC" w:rsidR="008334DD" w:rsidRDefault="008334DD" w:rsidP="00FE4FE1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223EC355" w14:textId="77777777" w:rsidR="00C01E4A" w:rsidRDefault="00C01E4A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0C0AE98C" w14:textId="77777777" w:rsidR="00C01E4A" w:rsidRDefault="00C01E4A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4E4D0C99" w14:textId="77777777" w:rsidR="00C01E4A" w:rsidRDefault="00C01E4A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161DA220" w14:textId="77777777" w:rsidR="00C01E4A" w:rsidRDefault="00C01E4A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27E16C90" w14:textId="77777777" w:rsidR="00C01E4A" w:rsidRDefault="00C01E4A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75DC53C6" w14:textId="77777777" w:rsidR="00C01E4A" w:rsidRDefault="00C01E4A">
      <w:pPr>
        <w:rPr>
          <w:rFonts w:eastAsia="Times New Roman" w:cs="Times New Roman"/>
          <w:b/>
          <w:bCs/>
          <w:sz w:val="22"/>
          <w:lang w:eastAsia="es-ES"/>
        </w:rPr>
      </w:pPr>
      <w:r>
        <w:rPr>
          <w:b/>
          <w:bCs/>
          <w:sz w:val="22"/>
        </w:rPr>
        <w:br w:type="page"/>
      </w:r>
    </w:p>
    <w:p w14:paraId="6BE660D5" w14:textId="2086C473" w:rsidR="00882F1E" w:rsidRPr="00D460E6" w:rsidRDefault="00C01E4A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br/>
      </w:r>
      <w:bookmarkStart w:id="10" w:name="ejercicio3"/>
      <w:r w:rsidR="00882F1E" w:rsidRPr="00D460E6">
        <w:rPr>
          <w:b/>
          <w:bCs/>
          <w:sz w:val="22"/>
          <w:szCs w:val="22"/>
        </w:rPr>
        <w:t xml:space="preserve">Ejercicio </w:t>
      </w:r>
      <w:bookmarkEnd w:id="10"/>
      <w:r w:rsidR="00882F1E" w:rsidRPr="00D460E6">
        <w:rPr>
          <w:b/>
          <w:bCs/>
          <w:sz w:val="22"/>
          <w:szCs w:val="22"/>
        </w:rPr>
        <w:t>3</w:t>
      </w:r>
      <w:r w:rsidR="00ED4955" w:rsidRPr="00D460E6">
        <w:rPr>
          <w:b/>
          <w:bCs/>
          <w:sz w:val="22"/>
          <w:szCs w:val="22"/>
        </w:rPr>
        <w:t xml:space="preserve"> </w:t>
      </w:r>
      <w:r w:rsidR="00ED4955" w:rsidRPr="00D460E6">
        <w:rPr>
          <w:b/>
          <w:bCs/>
          <w:noProof/>
          <w:sz w:val="22"/>
          <w:szCs w:val="22"/>
        </w:rPr>
        <w:drawing>
          <wp:inline distT="0" distB="0" distL="0" distR="0" wp14:anchorId="63141AB2" wp14:editId="5638AE20">
            <wp:extent cx="180000" cy="180000"/>
            <wp:effectExtent l="0" t="0" r="0" b="0"/>
            <wp:docPr id="163" name="Gráfico 163" descr="Piso superior contorn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ráfico 130" descr="Piso superior contorno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29DA" w14:textId="4A6EE267" w:rsidR="00882F1E" w:rsidRPr="00D460E6" w:rsidRDefault="00882F1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469A9EF4" w14:textId="77777777" w:rsidR="00D95AEC" w:rsidRPr="00D95AEC" w:rsidRDefault="00D95AEC" w:rsidP="00D95AEC">
      <w:pPr>
        <w:spacing w:after="0" w:line="240" w:lineRule="auto"/>
        <w:jc w:val="both"/>
        <w:textAlignment w:val="center"/>
        <w:rPr>
          <w:rFonts w:cs="Times New Roman"/>
          <w:i/>
          <w:iCs/>
          <w:sz w:val="22"/>
        </w:rPr>
      </w:pPr>
      <w:r w:rsidRPr="00D95AEC">
        <w:rPr>
          <w:rFonts w:cs="Times New Roman"/>
          <w:i/>
          <w:iCs/>
          <w:sz w:val="22"/>
        </w:rPr>
        <w:t>Nos hemos dado cuenta de que existen incongruencias en los datos importados. Un compañero experto en bases de datos va a actualizar masivamente los datos incorrectos, para ello nos ha pedido que creemos un procedimiento almacenado que muestre el nombre del cliente, la provincia y el país al que pertenece dicho cliente.</w:t>
      </w:r>
    </w:p>
    <w:p w14:paraId="279FD5DF" w14:textId="1E852BEF" w:rsidR="0033300D" w:rsidRPr="00D460E6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75F32DB6" w14:textId="50798339" w:rsidR="0033300D" w:rsidRPr="00F62915" w:rsidRDefault="00F62915" w:rsidP="0002038B">
      <w:pPr>
        <w:pStyle w:val="NormalWeb"/>
        <w:spacing w:before="0" w:beforeAutospacing="0" w:after="0" w:afterAutospacing="0"/>
        <w:rPr>
          <w:sz w:val="22"/>
          <w:szCs w:val="22"/>
        </w:rPr>
      </w:pPr>
      <w:r>
        <w:rPr>
          <w:sz w:val="22"/>
          <w:szCs w:val="22"/>
        </w:rPr>
        <w:t>Para obtener los nombres</w:t>
      </w:r>
      <w:r w:rsidR="00EE5C5B">
        <w:rPr>
          <w:sz w:val="22"/>
          <w:szCs w:val="22"/>
        </w:rPr>
        <w:t xml:space="preserve"> de la provincia y del país </w:t>
      </w:r>
      <w:r w:rsidR="0051465E">
        <w:rPr>
          <w:sz w:val="22"/>
          <w:szCs w:val="22"/>
        </w:rPr>
        <w:t>necesitamos los id.</w:t>
      </w:r>
    </w:p>
    <w:p w14:paraId="0EC375BF" w14:textId="142FFD05" w:rsidR="0033300D" w:rsidRPr="00D460E6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689"/>
        <w:gridCol w:w="1533"/>
        <w:gridCol w:w="1714"/>
        <w:gridCol w:w="5520"/>
      </w:tblGrid>
      <w:tr w:rsidR="008A24B6" w14:paraId="20C0F2BC" w14:textId="77777777" w:rsidTr="00F04807">
        <w:tc>
          <w:tcPr>
            <w:tcW w:w="1689" w:type="dxa"/>
            <w:shd w:val="clear" w:color="auto" w:fill="F2F2F2" w:themeFill="background1" w:themeFillShade="F2"/>
          </w:tcPr>
          <w:p w14:paraId="3CA76936" w14:textId="77777777" w:rsidR="008A24B6" w:rsidRPr="004B48E2" w:rsidRDefault="008A24B6" w:rsidP="004B48E2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533" w:type="dxa"/>
            <w:shd w:val="clear" w:color="auto" w:fill="F2F2F2" w:themeFill="background1" w:themeFillShade="F2"/>
          </w:tcPr>
          <w:p w14:paraId="6A17965C" w14:textId="4C2B0094" w:rsidR="008A24B6" w:rsidRPr="004B48E2" w:rsidRDefault="004B48E2" w:rsidP="004B48E2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z w:val="20"/>
                <w:szCs w:val="20"/>
              </w:rPr>
            </w:pPr>
            <w:r w:rsidRPr="004B48E2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1714" w:type="dxa"/>
            <w:shd w:val="clear" w:color="auto" w:fill="F2F2F2" w:themeFill="background1" w:themeFillShade="F2"/>
          </w:tcPr>
          <w:p w14:paraId="7D7C1315" w14:textId="3C8BD943" w:rsidR="008A24B6" w:rsidRPr="004B48E2" w:rsidRDefault="004B48E2" w:rsidP="004B48E2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z w:val="20"/>
                <w:szCs w:val="20"/>
              </w:rPr>
            </w:pPr>
            <w:r w:rsidRPr="004B48E2">
              <w:rPr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5520" w:type="dxa"/>
            <w:shd w:val="clear" w:color="auto" w:fill="F2F2F2" w:themeFill="background1" w:themeFillShade="F2"/>
          </w:tcPr>
          <w:p w14:paraId="1BF4FDFF" w14:textId="62E4523F" w:rsidR="008A24B6" w:rsidRPr="004B48E2" w:rsidRDefault="004B48E2" w:rsidP="004B48E2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z w:val="20"/>
                <w:szCs w:val="20"/>
              </w:rPr>
            </w:pPr>
            <w:r w:rsidRPr="004B48E2">
              <w:rPr>
                <w:b/>
                <w:bCs/>
                <w:sz w:val="20"/>
                <w:szCs w:val="20"/>
              </w:rPr>
              <w:t>CAMPO RELACIONADO</w:t>
            </w:r>
          </w:p>
        </w:tc>
      </w:tr>
      <w:tr w:rsidR="008A24B6" w:rsidRPr="00B873AF" w14:paraId="09F45A18" w14:textId="77777777" w:rsidTr="00F04807">
        <w:tc>
          <w:tcPr>
            <w:tcW w:w="1689" w:type="dxa"/>
          </w:tcPr>
          <w:p w14:paraId="252CDAA2" w14:textId="5C6A1F06" w:rsidR="008A24B6" w:rsidRPr="004B48E2" w:rsidRDefault="008A24B6" w:rsidP="0002038B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4B48E2">
              <w:rPr>
                <w:sz w:val="20"/>
                <w:szCs w:val="20"/>
              </w:rPr>
              <w:t>Provincia</w:t>
            </w:r>
          </w:p>
        </w:tc>
        <w:tc>
          <w:tcPr>
            <w:tcW w:w="1533" w:type="dxa"/>
          </w:tcPr>
          <w:p w14:paraId="76C2A8A0" w14:textId="6976C94E" w:rsidR="008A24B6" w:rsidRPr="004B48E2" w:rsidRDefault="008A24B6" w:rsidP="0002038B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4B48E2">
              <w:rPr>
                <w:sz w:val="20"/>
                <w:szCs w:val="20"/>
              </w:rPr>
              <w:t>integer</w:t>
            </w:r>
          </w:p>
        </w:tc>
        <w:tc>
          <w:tcPr>
            <w:tcW w:w="1714" w:type="dxa"/>
          </w:tcPr>
          <w:p w14:paraId="44CC4581" w14:textId="5B62C23E" w:rsidR="008A24B6" w:rsidRPr="004B48E2" w:rsidRDefault="008A24B6" w:rsidP="0002038B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4B48E2">
              <w:rPr>
                <w:sz w:val="20"/>
                <w:szCs w:val="20"/>
              </w:rPr>
              <w:t>state_id</w:t>
            </w:r>
          </w:p>
        </w:tc>
        <w:tc>
          <w:tcPr>
            <w:tcW w:w="5520" w:type="dxa"/>
          </w:tcPr>
          <w:p w14:paraId="6B9338BB" w14:textId="7501E56F" w:rsidR="008A24B6" w:rsidRPr="004B48E2" w:rsidRDefault="00F90330" w:rsidP="0002038B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res_country.id</w:t>
            </w:r>
          </w:p>
        </w:tc>
      </w:tr>
      <w:tr w:rsidR="008A24B6" w:rsidRPr="00B873AF" w14:paraId="4DF4208C" w14:textId="77777777" w:rsidTr="00F04807">
        <w:tc>
          <w:tcPr>
            <w:tcW w:w="1689" w:type="dxa"/>
          </w:tcPr>
          <w:p w14:paraId="7E30FD71" w14:textId="7B5AA62E" w:rsidR="008A24B6" w:rsidRPr="004B48E2" w:rsidRDefault="008A24B6" w:rsidP="0002038B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4B48E2">
              <w:rPr>
                <w:sz w:val="20"/>
                <w:szCs w:val="20"/>
              </w:rPr>
              <w:t>País</w:t>
            </w:r>
          </w:p>
        </w:tc>
        <w:tc>
          <w:tcPr>
            <w:tcW w:w="1533" w:type="dxa"/>
          </w:tcPr>
          <w:p w14:paraId="0F68AF12" w14:textId="331F22F7" w:rsidR="008A24B6" w:rsidRPr="004B48E2" w:rsidRDefault="008A24B6" w:rsidP="0002038B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4B48E2">
              <w:rPr>
                <w:sz w:val="20"/>
                <w:szCs w:val="20"/>
              </w:rPr>
              <w:t>integer</w:t>
            </w:r>
          </w:p>
        </w:tc>
        <w:tc>
          <w:tcPr>
            <w:tcW w:w="1714" w:type="dxa"/>
          </w:tcPr>
          <w:p w14:paraId="3877D721" w14:textId="5A33C711" w:rsidR="008A24B6" w:rsidRPr="004B48E2" w:rsidRDefault="008A24B6" w:rsidP="0002038B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4B48E2">
              <w:rPr>
                <w:sz w:val="20"/>
                <w:szCs w:val="20"/>
              </w:rPr>
              <w:t>country_id</w:t>
            </w:r>
          </w:p>
        </w:tc>
        <w:tc>
          <w:tcPr>
            <w:tcW w:w="5520" w:type="dxa"/>
          </w:tcPr>
          <w:p w14:paraId="6884E939" w14:textId="156C4FDA" w:rsidR="008A24B6" w:rsidRPr="004B48E2" w:rsidRDefault="00F04807" w:rsidP="0002038B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res_country_state.id</w:t>
            </w:r>
          </w:p>
        </w:tc>
      </w:tr>
    </w:tbl>
    <w:p w14:paraId="100A55C7" w14:textId="355D5F93" w:rsidR="0033300D" w:rsidRPr="00B873AF" w:rsidRDefault="0033300D" w:rsidP="0002038B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5A2863A4" w14:textId="13FF1F31" w:rsidR="0033300D" w:rsidRPr="00D460E6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461672F6" w14:textId="77777777" w:rsidR="001B7069" w:rsidRPr="001B7069" w:rsidRDefault="001B7069" w:rsidP="001B7069">
      <w:pPr>
        <w:pStyle w:val="NormalWeb"/>
        <w:spacing w:after="0"/>
        <w:rPr>
          <w:sz w:val="22"/>
          <w:szCs w:val="22"/>
          <w:u w:val="single"/>
          <w:lang w:val="en-GB"/>
        </w:rPr>
      </w:pPr>
      <w:r w:rsidRPr="001B7069">
        <w:rPr>
          <w:b/>
          <w:bCs/>
          <w:noProof/>
          <w:sz w:val="22"/>
          <w:szCs w:val="22"/>
          <w:u w:val="single"/>
        </w:rPr>
        <w:drawing>
          <wp:anchor distT="0" distB="0" distL="114300" distR="114300" simplePos="0" relativeHeight="251765760" behindDoc="1" locked="0" layoutInCell="1" allowOverlap="1" wp14:anchorId="6EBC3EE1" wp14:editId="2BB8CF1C">
            <wp:simplePos x="0" y="0"/>
            <wp:positionH relativeFrom="margin">
              <wp:posOffset>3634105</wp:posOffset>
            </wp:positionH>
            <wp:positionV relativeFrom="paragraph">
              <wp:posOffset>182245</wp:posOffset>
            </wp:positionV>
            <wp:extent cx="2929890" cy="3286125"/>
            <wp:effectExtent l="0" t="0" r="3810" b="9525"/>
            <wp:wrapTight wrapText="bothSides">
              <wp:wrapPolygon edited="0">
                <wp:start x="0" y="0"/>
                <wp:lineTo x="0" y="21537"/>
                <wp:lineTo x="21488" y="21537"/>
                <wp:lineTo x="2148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478" w:rsidRPr="001B7069">
        <w:rPr>
          <w:sz w:val="22"/>
          <w:szCs w:val="22"/>
          <w:u w:val="single"/>
          <w:lang w:val="en-GB"/>
        </w:rPr>
        <w:t xml:space="preserve">Consulta </w:t>
      </w:r>
    </w:p>
    <w:p w14:paraId="3D5C5C5D" w14:textId="6A63EBE8" w:rsidR="0033300D" w:rsidRPr="008B3AF0" w:rsidRDefault="008B3AF0" w:rsidP="001B7069">
      <w:pPr>
        <w:pStyle w:val="NormalWeb"/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1F2EBB">
        <w:rPr>
          <w:rFonts w:ascii="Courier New" w:hAnsi="Courier New" w:cs="Courier New"/>
          <w:color w:val="7030A0"/>
          <w:sz w:val="18"/>
          <w:szCs w:val="18"/>
          <w:lang w:val="en-GB"/>
        </w:rPr>
        <w:t xml:space="preserve">SELECT  </w:t>
      </w:r>
      <w:r w:rsidRPr="008B3AF0">
        <w:rPr>
          <w:rFonts w:ascii="Courier New" w:hAnsi="Courier New" w:cs="Courier New"/>
          <w:sz w:val="18"/>
          <w:szCs w:val="18"/>
          <w:lang w:val="en-GB"/>
        </w:rPr>
        <w:br/>
        <w:t xml:space="preserve">  res_partner.</w:t>
      </w:r>
      <w:r w:rsidRPr="001F2EBB">
        <w:rPr>
          <w:rFonts w:ascii="Courier New" w:hAnsi="Courier New" w:cs="Courier New"/>
          <w:color w:val="2F5496" w:themeColor="accent1" w:themeShade="BF"/>
          <w:sz w:val="18"/>
          <w:szCs w:val="18"/>
          <w:lang w:val="en-GB"/>
        </w:rPr>
        <w:t>name</w:t>
      </w:r>
      <w:r w:rsidRPr="008B3AF0">
        <w:rPr>
          <w:rFonts w:ascii="Courier New" w:hAnsi="Courier New" w:cs="Courier New"/>
          <w:sz w:val="18"/>
          <w:szCs w:val="18"/>
          <w:lang w:val="en-GB"/>
        </w:rPr>
        <w:t xml:space="preserve">, </w:t>
      </w:r>
      <w:r w:rsidRPr="008B3AF0">
        <w:rPr>
          <w:rFonts w:ascii="Courier New" w:hAnsi="Courier New" w:cs="Courier New"/>
          <w:sz w:val="18"/>
          <w:szCs w:val="18"/>
          <w:lang w:val="en-GB"/>
        </w:rPr>
        <w:br/>
        <w:t xml:space="preserve">  res_country.</w:t>
      </w:r>
      <w:r w:rsidRPr="001F2EBB">
        <w:rPr>
          <w:rFonts w:ascii="Courier New" w:hAnsi="Courier New" w:cs="Courier New"/>
          <w:color w:val="2F5496" w:themeColor="accent1" w:themeShade="BF"/>
          <w:sz w:val="18"/>
          <w:szCs w:val="18"/>
          <w:lang w:val="en-GB"/>
        </w:rPr>
        <w:t>name</w:t>
      </w:r>
      <w:r w:rsidRPr="008B3AF0">
        <w:rPr>
          <w:rFonts w:ascii="Courier New" w:hAnsi="Courier New" w:cs="Courier New"/>
          <w:sz w:val="18"/>
          <w:szCs w:val="18"/>
          <w:lang w:val="en-GB"/>
        </w:rPr>
        <w:t>,</w:t>
      </w:r>
      <w:r>
        <w:rPr>
          <w:rFonts w:ascii="Courier New" w:hAnsi="Courier New" w:cs="Courier New"/>
          <w:sz w:val="18"/>
          <w:szCs w:val="18"/>
          <w:lang w:val="en-GB"/>
        </w:rPr>
        <w:br/>
      </w:r>
      <w:r w:rsidRPr="008B3AF0">
        <w:rPr>
          <w:rFonts w:ascii="Courier New" w:hAnsi="Courier New" w:cs="Courier New"/>
          <w:sz w:val="18"/>
          <w:szCs w:val="18"/>
          <w:lang w:val="en-GB"/>
        </w:rPr>
        <w:t xml:space="preserve">  res_country_state.</w:t>
      </w:r>
      <w:r w:rsidRPr="001F2EBB">
        <w:rPr>
          <w:rFonts w:ascii="Courier New" w:hAnsi="Courier New" w:cs="Courier New"/>
          <w:color w:val="2F5496" w:themeColor="accent1" w:themeShade="BF"/>
          <w:sz w:val="18"/>
          <w:szCs w:val="18"/>
          <w:lang w:val="en-GB"/>
        </w:rPr>
        <w:t>name</w:t>
      </w:r>
      <w:r>
        <w:rPr>
          <w:rFonts w:ascii="Courier New" w:hAnsi="Courier New" w:cs="Courier New"/>
          <w:sz w:val="18"/>
          <w:szCs w:val="18"/>
          <w:lang w:val="en-GB"/>
        </w:rPr>
        <w:br/>
      </w:r>
      <w:r w:rsidRPr="001F2EBB">
        <w:rPr>
          <w:rFonts w:ascii="Courier New" w:hAnsi="Courier New" w:cs="Courier New"/>
          <w:color w:val="7030A0"/>
          <w:sz w:val="18"/>
          <w:szCs w:val="18"/>
          <w:lang w:val="en-GB"/>
        </w:rPr>
        <w:t xml:space="preserve">FROM </w:t>
      </w:r>
      <w:r w:rsidR="001B7069">
        <w:rPr>
          <w:rFonts w:ascii="Courier New" w:hAnsi="Courier New" w:cs="Courier New"/>
          <w:sz w:val="18"/>
          <w:szCs w:val="18"/>
          <w:lang w:val="en-GB"/>
        </w:rPr>
        <w:br/>
      </w:r>
      <w:r w:rsidRPr="008B3AF0">
        <w:rPr>
          <w:rFonts w:ascii="Courier New" w:hAnsi="Courier New" w:cs="Courier New"/>
          <w:sz w:val="18"/>
          <w:szCs w:val="18"/>
          <w:lang w:val="en-GB"/>
        </w:rPr>
        <w:t xml:space="preserve">  </w:t>
      </w:r>
      <w:r w:rsidRPr="001F2EBB">
        <w:rPr>
          <w:rFonts w:ascii="Courier New" w:hAnsi="Courier New" w:cs="Courier New"/>
          <w:color w:val="7030A0"/>
          <w:sz w:val="18"/>
          <w:szCs w:val="18"/>
          <w:lang w:val="en-GB"/>
        </w:rPr>
        <w:t>public</w:t>
      </w:r>
      <w:r w:rsidRPr="001B7069">
        <w:rPr>
          <w:rFonts w:ascii="Courier New" w:hAnsi="Courier New" w:cs="Courier New"/>
          <w:sz w:val="18"/>
          <w:szCs w:val="18"/>
          <w:lang w:val="en-GB"/>
        </w:rPr>
        <w:t>.</w:t>
      </w:r>
      <w:r w:rsidRPr="001F2EBB">
        <w:rPr>
          <w:rFonts w:ascii="Courier New" w:hAnsi="Courier New" w:cs="Courier New"/>
          <w:color w:val="2F5496" w:themeColor="accent1" w:themeShade="BF"/>
          <w:sz w:val="18"/>
          <w:szCs w:val="18"/>
          <w:lang w:val="en-GB"/>
        </w:rPr>
        <w:t>res_partner</w:t>
      </w:r>
      <w:r w:rsidRPr="001B7069">
        <w:rPr>
          <w:rFonts w:ascii="Courier New" w:hAnsi="Courier New" w:cs="Courier New"/>
          <w:sz w:val="18"/>
          <w:szCs w:val="18"/>
          <w:lang w:val="en-GB"/>
        </w:rPr>
        <w:t xml:space="preserve">, </w:t>
      </w:r>
      <w:r w:rsidR="001B7069">
        <w:rPr>
          <w:rFonts w:ascii="Courier New" w:hAnsi="Courier New" w:cs="Courier New"/>
          <w:sz w:val="18"/>
          <w:szCs w:val="18"/>
          <w:lang w:val="en-GB"/>
        </w:rPr>
        <w:br/>
      </w:r>
      <w:r w:rsidRPr="001B7069">
        <w:rPr>
          <w:rFonts w:ascii="Courier New" w:hAnsi="Courier New" w:cs="Courier New"/>
          <w:sz w:val="18"/>
          <w:szCs w:val="18"/>
          <w:lang w:val="en-GB"/>
        </w:rPr>
        <w:t xml:space="preserve">  </w:t>
      </w:r>
      <w:r w:rsidRPr="001F2EBB">
        <w:rPr>
          <w:rFonts w:ascii="Courier New" w:hAnsi="Courier New" w:cs="Courier New"/>
          <w:color w:val="7030A0"/>
          <w:sz w:val="18"/>
          <w:szCs w:val="18"/>
          <w:lang w:val="en-GB"/>
        </w:rPr>
        <w:t>public</w:t>
      </w:r>
      <w:r w:rsidRPr="001B7069">
        <w:rPr>
          <w:rFonts w:ascii="Courier New" w:hAnsi="Courier New" w:cs="Courier New"/>
          <w:sz w:val="18"/>
          <w:szCs w:val="18"/>
          <w:lang w:val="en-GB"/>
        </w:rPr>
        <w:t>.</w:t>
      </w:r>
      <w:r w:rsidRPr="001F2EBB">
        <w:rPr>
          <w:rFonts w:ascii="Courier New" w:hAnsi="Courier New" w:cs="Courier New"/>
          <w:color w:val="2F5496" w:themeColor="accent1" w:themeShade="BF"/>
          <w:sz w:val="18"/>
          <w:szCs w:val="18"/>
          <w:lang w:val="en-GB"/>
        </w:rPr>
        <w:t>res_country</w:t>
      </w:r>
      <w:r w:rsidRPr="001B7069">
        <w:rPr>
          <w:rFonts w:ascii="Courier New" w:hAnsi="Courier New" w:cs="Courier New"/>
          <w:sz w:val="18"/>
          <w:szCs w:val="18"/>
          <w:lang w:val="en-GB"/>
        </w:rPr>
        <w:t xml:space="preserve">, </w:t>
      </w:r>
      <w:r w:rsidR="001B7069">
        <w:rPr>
          <w:rFonts w:ascii="Courier New" w:hAnsi="Courier New" w:cs="Courier New"/>
          <w:sz w:val="18"/>
          <w:szCs w:val="18"/>
          <w:lang w:val="en-GB"/>
        </w:rPr>
        <w:br/>
      </w:r>
      <w:r w:rsidRPr="001B7069">
        <w:rPr>
          <w:rFonts w:ascii="Courier New" w:hAnsi="Courier New" w:cs="Courier New"/>
          <w:sz w:val="18"/>
          <w:szCs w:val="18"/>
          <w:lang w:val="en-GB"/>
        </w:rPr>
        <w:t xml:space="preserve">  </w:t>
      </w:r>
      <w:r w:rsidRPr="001F2EBB">
        <w:rPr>
          <w:rFonts w:ascii="Courier New" w:hAnsi="Courier New" w:cs="Courier New"/>
          <w:color w:val="7030A0"/>
          <w:sz w:val="18"/>
          <w:szCs w:val="18"/>
          <w:lang w:val="en-GB"/>
        </w:rPr>
        <w:t>public</w:t>
      </w:r>
      <w:r w:rsidRPr="001B7069">
        <w:rPr>
          <w:rFonts w:ascii="Courier New" w:hAnsi="Courier New" w:cs="Courier New"/>
          <w:sz w:val="18"/>
          <w:szCs w:val="18"/>
          <w:lang w:val="en-GB"/>
        </w:rPr>
        <w:t>.</w:t>
      </w:r>
      <w:r w:rsidRPr="001F2EBB">
        <w:rPr>
          <w:rFonts w:ascii="Courier New" w:hAnsi="Courier New" w:cs="Courier New"/>
          <w:color w:val="2F5496" w:themeColor="accent1" w:themeShade="BF"/>
          <w:sz w:val="18"/>
          <w:szCs w:val="18"/>
          <w:lang w:val="en-GB"/>
        </w:rPr>
        <w:t>res_country_state</w:t>
      </w:r>
      <w:r w:rsidR="001B7069">
        <w:rPr>
          <w:rFonts w:ascii="Courier New" w:hAnsi="Courier New" w:cs="Courier New"/>
          <w:sz w:val="18"/>
          <w:szCs w:val="18"/>
          <w:lang w:val="en-GB"/>
        </w:rPr>
        <w:br/>
      </w:r>
      <w:r w:rsidRPr="001F2EBB">
        <w:rPr>
          <w:rFonts w:ascii="Courier New" w:hAnsi="Courier New" w:cs="Courier New"/>
          <w:color w:val="7030A0"/>
          <w:sz w:val="18"/>
          <w:szCs w:val="18"/>
          <w:lang w:val="en-GB"/>
        </w:rPr>
        <w:t xml:space="preserve">WHERE </w:t>
      </w:r>
      <w:r w:rsidR="001B7069">
        <w:rPr>
          <w:rFonts w:ascii="Courier New" w:hAnsi="Courier New" w:cs="Courier New"/>
          <w:sz w:val="18"/>
          <w:szCs w:val="18"/>
          <w:lang w:val="en-GB"/>
        </w:rPr>
        <w:br/>
      </w:r>
      <w:r w:rsidRPr="001B7069">
        <w:rPr>
          <w:rFonts w:ascii="Courier New" w:hAnsi="Courier New" w:cs="Courier New"/>
          <w:sz w:val="18"/>
          <w:szCs w:val="18"/>
          <w:lang w:val="en-GB"/>
        </w:rPr>
        <w:t xml:space="preserve">  res_partner.</w:t>
      </w:r>
      <w:r w:rsidRPr="001F2EBB">
        <w:rPr>
          <w:rFonts w:ascii="Courier New" w:hAnsi="Courier New" w:cs="Courier New"/>
          <w:color w:val="2F5496" w:themeColor="accent1" w:themeShade="BF"/>
          <w:sz w:val="18"/>
          <w:szCs w:val="18"/>
          <w:lang w:val="en-GB"/>
        </w:rPr>
        <w:t xml:space="preserve">id </w:t>
      </w:r>
      <w:r w:rsidRPr="001B7069">
        <w:rPr>
          <w:rFonts w:ascii="Courier New" w:hAnsi="Courier New" w:cs="Courier New"/>
          <w:sz w:val="18"/>
          <w:szCs w:val="18"/>
          <w:lang w:val="en-GB"/>
        </w:rPr>
        <w:t xml:space="preserve">= </w:t>
      </w:r>
      <w:r w:rsidR="001F2EBB" w:rsidRPr="001F2EBB">
        <w:rPr>
          <w:rFonts w:ascii="Courier New" w:hAnsi="Courier New" w:cs="Courier New"/>
          <w:color w:val="7030A0"/>
          <w:sz w:val="18"/>
          <w:szCs w:val="18"/>
          <w:lang w:val="en-GB"/>
        </w:rPr>
        <w:t>idCliente</w:t>
      </w:r>
      <w:r w:rsidRPr="001F2EBB">
        <w:rPr>
          <w:rFonts w:ascii="Courier New" w:hAnsi="Courier New" w:cs="Courier New"/>
          <w:color w:val="7030A0"/>
          <w:sz w:val="18"/>
          <w:szCs w:val="18"/>
          <w:lang w:val="en-GB"/>
        </w:rPr>
        <w:t xml:space="preserve"> AND</w:t>
      </w:r>
      <w:r w:rsidR="001B7069">
        <w:rPr>
          <w:rFonts w:ascii="Courier New" w:hAnsi="Courier New" w:cs="Courier New"/>
          <w:sz w:val="18"/>
          <w:szCs w:val="18"/>
          <w:lang w:val="en-GB"/>
        </w:rPr>
        <w:br/>
      </w:r>
      <w:r w:rsidRPr="008B3AF0">
        <w:rPr>
          <w:rFonts w:ascii="Courier New" w:hAnsi="Courier New" w:cs="Courier New"/>
          <w:sz w:val="18"/>
          <w:szCs w:val="18"/>
          <w:lang w:val="en-GB"/>
        </w:rPr>
        <w:t xml:space="preserve">  res_partner.</w:t>
      </w:r>
      <w:r w:rsidRPr="001F2EBB">
        <w:rPr>
          <w:rFonts w:ascii="Courier New" w:hAnsi="Courier New" w:cs="Courier New"/>
          <w:color w:val="2F5496" w:themeColor="accent1" w:themeShade="BF"/>
          <w:sz w:val="18"/>
          <w:szCs w:val="18"/>
          <w:lang w:val="en-GB"/>
        </w:rPr>
        <w:t xml:space="preserve">state_id </w:t>
      </w:r>
      <w:r w:rsidRPr="008B3AF0">
        <w:rPr>
          <w:rFonts w:ascii="Courier New" w:hAnsi="Courier New" w:cs="Courier New"/>
          <w:sz w:val="18"/>
          <w:szCs w:val="18"/>
          <w:lang w:val="en-GB"/>
        </w:rPr>
        <w:t>= res_country_state.</w:t>
      </w:r>
      <w:r w:rsidRPr="001F2EBB">
        <w:rPr>
          <w:rFonts w:ascii="Courier New" w:hAnsi="Courier New" w:cs="Courier New"/>
          <w:color w:val="2F5496" w:themeColor="accent1" w:themeShade="BF"/>
          <w:sz w:val="18"/>
          <w:szCs w:val="18"/>
          <w:lang w:val="en-GB"/>
        </w:rPr>
        <w:t xml:space="preserve">id </w:t>
      </w:r>
      <w:r w:rsidRPr="001F2EBB">
        <w:rPr>
          <w:rFonts w:ascii="Courier New" w:hAnsi="Courier New" w:cs="Courier New"/>
          <w:color w:val="7030A0"/>
          <w:sz w:val="18"/>
          <w:szCs w:val="18"/>
          <w:lang w:val="en-GB"/>
        </w:rPr>
        <w:t>AND</w:t>
      </w:r>
      <w:r w:rsidR="001B7069">
        <w:rPr>
          <w:rFonts w:ascii="Courier New" w:hAnsi="Courier New" w:cs="Courier New"/>
          <w:sz w:val="18"/>
          <w:szCs w:val="18"/>
          <w:lang w:val="en-GB"/>
        </w:rPr>
        <w:br/>
      </w:r>
      <w:r w:rsidRPr="008B3AF0">
        <w:rPr>
          <w:rFonts w:ascii="Courier New" w:hAnsi="Courier New" w:cs="Courier New"/>
          <w:sz w:val="18"/>
          <w:szCs w:val="18"/>
          <w:lang w:val="en-GB"/>
        </w:rPr>
        <w:t xml:space="preserve">  res_partner.</w:t>
      </w:r>
      <w:r w:rsidRPr="001F2EBB">
        <w:rPr>
          <w:rFonts w:ascii="Courier New" w:hAnsi="Courier New" w:cs="Courier New"/>
          <w:color w:val="2F5496" w:themeColor="accent1" w:themeShade="BF"/>
          <w:sz w:val="18"/>
          <w:szCs w:val="18"/>
          <w:lang w:val="en-GB"/>
        </w:rPr>
        <w:t xml:space="preserve">country_id </w:t>
      </w:r>
      <w:r w:rsidRPr="008B3AF0">
        <w:rPr>
          <w:rFonts w:ascii="Courier New" w:hAnsi="Courier New" w:cs="Courier New"/>
          <w:sz w:val="18"/>
          <w:szCs w:val="18"/>
          <w:lang w:val="en-GB"/>
        </w:rPr>
        <w:t>= res_country.</w:t>
      </w:r>
      <w:r w:rsidRPr="001F2EBB">
        <w:rPr>
          <w:rFonts w:ascii="Courier New" w:hAnsi="Courier New" w:cs="Courier New"/>
          <w:color w:val="2F5496" w:themeColor="accent1" w:themeShade="BF"/>
          <w:sz w:val="18"/>
          <w:szCs w:val="18"/>
          <w:lang w:val="en-GB"/>
        </w:rPr>
        <w:t>id</w:t>
      </w:r>
      <w:r w:rsidRPr="008B3AF0">
        <w:rPr>
          <w:rFonts w:ascii="Courier New" w:hAnsi="Courier New" w:cs="Courier New"/>
          <w:sz w:val="18"/>
          <w:szCs w:val="18"/>
          <w:lang w:val="en-GB"/>
        </w:rPr>
        <w:t>;</w:t>
      </w:r>
    </w:p>
    <w:p w14:paraId="1A117D9A" w14:textId="2C0C4BB2" w:rsidR="00852255" w:rsidRPr="00852255" w:rsidRDefault="00852255" w:rsidP="0002038B">
      <w:pPr>
        <w:pStyle w:val="NormalWeb"/>
        <w:spacing w:before="0" w:beforeAutospacing="0" w:after="0" w:afterAutospacing="0"/>
        <w:rPr>
          <w:sz w:val="22"/>
          <w:szCs w:val="22"/>
          <w:lang w:val="en-GB"/>
        </w:rPr>
      </w:pPr>
    </w:p>
    <w:p w14:paraId="03E07124" w14:textId="77777777" w:rsidR="00D84062" w:rsidRDefault="00D84062" w:rsidP="0002038B">
      <w:pPr>
        <w:pStyle w:val="NormalWeb"/>
        <w:spacing w:before="0" w:beforeAutospacing="0" w:after="0" w:afterAutospacing="0"/>
        <w:rPr>
          <w:sz w:val="22"/>
          <w:szCs w:val="22"/>
          <w:lang w:val="en-GB"/>
        </w:rPr>
      </w:pPr>
    </w:p>
    <w:p w14:paraId="2FA81637" w14:textId="6BEE417B" w:rsidR="00D84062" w:rsidRDefault="00D84062" w:rsidP="0002038B">
      <w:pPr>
        <w:pStyle w:val="NormalWeb"/>
        <w:spacing w:before="0" w:beforeAutospacing="0" w:after="0" w:afterAutospacing="0"/>
        <w:rPr>
          <w:sz w:val="22"/>
          <w:szCs w:val="22"/>
          <w:lang w:val="en-GB"/>
        </w:rPr>
      </w:pPr>
    </w:p>
    <w:p w14:paraId="2E53037F" w14:textId="41B9E3B2" w:rsidR="007A4BB0" w:rsidRDefault="007A4BB0" w:rsidP="0002038B">
      <w:pPr>
        <w:pStyle w:val="NormalWeb"/>
        <w:spacing w:before="0" w:beforeAutospacing="0" w:after="0" w:afterAutospacing="0"/>
        <w:rPr>
          <w:sz w:val="22"/>
          <w:szCs w:val="22"/>
          <w:lang w:val="en-GB"/>
        </w:rPr>
      </w:pPr>
    </w:p>
    <w:p w14:paraId="13610539" w14:textId="0C122238" w:rsidR="007A4BB0" w:rsidRDefault="007A4BB0" w:rsidP="0002038B">
      <w:pPr>
        <w:pStyle w:val="NormalWeb"/>
        <w:spacing w:before="0" w:beforeAutospacing="0" w:after="0" w:afterAutospacing="0"/>
        <w:rPr>
          <w:sz w:val="22"/>
          <w:szCs w:val="22"/>
          <w:lang w:val="en-GB"/>
        </w:rPr>
      </w:pPr>
    </w:p>
    <w:p w14:paraId="2EB76EE6" w14:textId="4E263C01" w:rsidR="007A4BB0" w:rsidRDefault="007A4BB0" w:rsidP="0002038B">
      <w:pPr>
        <w:pStyle w:val="NormalWeb"/>
        <w:spacing w:before="0" w:beforeAutospacing="0" w:after="0" w:afterAutospacing="0"/>
        <w:rPr>
          <w:sz w:val="22"/>
          <w:szCs w:val="22"/>
          <w:lang w:val="en-GB"/>
        </w:rPr>
      </w:pPr>
    </w:p>
    <w:p w14:paraId="2BD8D306" w14:textId="77777777" w:rsidR="007A4BB0" w:rsidRDefault="007A4BB0" w:rsidP="0002038B">
      <w:pPr>
        <w:pStyle w:val="NormalWeb"/>
        <w:spacing w:before="0" w:beforeAutospacing="0" w:after="0" w:afterAutospacing="0"/>
        <w:rPr>
          <w:sz w:val="22"/>
          <w:szCs w:val="22"/>
          <w:lang w:val="en-GB"/>
        </w:rPr>
      </w:pPr>
    </w:p>
    <w:p w14:paraId="7CA876CD" w14:textId="77777777" w:rsidR="00D84062" w:rsidRDefault="00D84062" w:rsidP="0002038B">
      <w:pPr>
        <w:pStyle w:val="NormalWeb"/>
        <w:spacing w:before="0" w:beforeAutospacing="0" w:after="0" w:afterAutospacing="0"/>
        <w:rPr>
          <w:sz w:val="22"/>
          <w:szCs w:val="22"/>
          <w:lang w:val="en-GB"/>
        </w:rPr>
      </w:pPr>
    </w:p>
    <w:p w14:paraId="3D4E841D" w14:textId="77777777" w:rsidR="00D84062" w:rsidRDefault="00D84062" w:rsidP="0002038B">
      <w:pPr>
        <w:pStyle w:val="NormalWeb"/>
        <w:spacing w:before="0" w:beforeAutospacing="0" w:after="0" w:afterAutospacing="0"/>
        <w:rPr>
          <w:sz w:val="22"/>
          <w:szCs w:val="22"/>
          <w:lang w:val="en-GB"/>
        </w:rPr>
      </w:pPr>
    </w:p>
    <w:p w14:paraId="14899AEB" w14:textId="77777777" w:rsidR="00D84062" w:rsidRDefault="00D84062" w:rsidP="0002038B">
      <w:pPr>
        <w:pStyle w:val="NormalWeb"/>
        <w:spacing w:before="0" w:beforeAutospacing="0" w:after="0" w:afterAutospacing="0"/>
        <w:rPr>
          <w:sz w:val="22"/>
          <w:szCs w:val="22"/>
          <w:lang w:val="en-GB"/>
        </w:rPr>
      </w:pPr>
    </w:p>
    <w:p w14:paraId="6EC0C1D4" w14:textId="082F2ACC" w:rsidR="00852255" w:rsidRPr="007A4BB0" w:rsidRDefault="00852255" w:rsidP="0002038B">
      <w:pPr>
        <w:pStyle w:val="NormalWeb"/>
        <w:spacing w:before="0" w:beforeAutospacing="0" w:after="0" w:afterAutospacing="0"/>
        <w:rPr>
          <w:sz w:val="22"/>
          <w:szCs w:val="22"/>
          <w:u w:val="single"/>
          <w:lang w:val="en-GB"/>
        </w:rPr>
      </w:pPr>
      <w:r w:rsidRPr="007A4BB0">
        <w:rPr>
          <w:sz w:val="22"/>
          <w:szCs w:val="22"/>
          <w:u w:val="single"/>
          <w:lang w:val="en-GB"/>
        </w:rPr>
        <w:t>Procedimiento</w:t>
      </w:r>
    </w:p>
    <w:p w14:paraId="2771201A" w14:textId="32C1B30F" w:rsidR="005A73B5" w:rsidRPr="005A73B5" w:rsidRDefault="005A73B5" w:rsidP="005A73B5">
      <w:pPr>
        <w:pStyle w:val="NormalWeb"/>
        <w:spacing w:after="0"/>
        <w:rPr>
          <w:rFonts w:ascii="Courier New" w:hAnsi="Courier New" w:cs="Courier New"/>
          <w:color w:val="7030A0"/>
          <w:sz w:val="16"/>
          <w:szCs w:val="16"/>
          <w:lang w:val="en-GB"/>
        </w:rPr>
      </w:pP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 xml:space="preserve">CREATE OR REPLACE FUNCTION </w:t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 xml:space="preserve">verClienteplpgsql(idCliente </w:t>
      </w:r>
      <w:r w:rsidRPr="00D84062">
        <w:rPr>
          <w:rFonts w:ascii="Courier New" w:hAnsi="Courier New" w:cs="Courier New"/>
          <w:color w:val="0070C0"/>
          <w:sz w:val="16"/>
          <w:szCs w:val="16"/>
          <w:lang w:val="en-GB"/>
        </w:rPr>
        <w:t>integer</w:t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>)</w:t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br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>RETURNS TABLE</w:t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 xml:space="preserve">(nombre </w:t>
      </w:r>
      <w:r w:rsidRPr="00D84062">
        <w:rPr>
          <w:rFonts w:ascii="Courier New" w:hAnsi="Courier New" w:cs="Courier New"/>
          <w:color w:val="0070C0"/>
          <w:sz w:val="16"/>
          <w:szCs w:val="16"/>
          <w:lang w:val="en-GB"/>
        </w:rPr>
        <w:t>varchar</w:t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 xml:space="preserve">, provincia </w:t>
      </w:r>
      <w:r w:rsidRPr="00D84062">
        <w:rPr>
          <w:rFonts w:ascii="Courier New" w:hAnsi="Courier New" w:cs="Courier New"/>
          <w:color w:val="0070C0"/>
          <w:sz w:val="16"/>
          <w:szCs w:val="16"/>
          <w:lang w:val="en-GB"/>
        </w:rPr>
        <w:t>varchar</w:t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 xml:space="preserve">, pais </w:t>
      </w:r>
      <w:r w:rsidRPr="00D84062">
        <w:rPr>
          <w:rFonts w:ascii="Courier New" w:hAnsi="Courier New" w:cs="Courier New"/>
          <w:color w:val="0070C0"/>
          <w:sz w:val="16"/>
          <w:szCs w:val="16"/>
          <w:lang w:val="en-GB"/>
        </w:rPr>
        <w:t>varchar</w:t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 xml:space="preserve">) </w:t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>AS</w:t>
      </w:r>
      <w:r>
        <w:rPr>
          <w:rFonts w:ascii="Courier New" w:hAnsi="Courier New" w:cs="Courier New"/>
          <w:color w:val="7030A0"/>
          <w:sz w:val="16"/>
          <w:szCs w:val="16"/>
          <w:lang w:val="en-GB"/>
        </w:rPr>
        <w:br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>$BODY$</w:t>
      </w:r>
      <w:r>
        <w:rPr>
          <w:rFonts w:ascii="Courier New" w:hAnsi="Courier New" w:cs="Courier New"/>
          <w:color w:val="7030A0"/>
          <w:sz w:val="16"/>
          <w:szCs w:val="16"/>
          <w:lang w:val="en-GB"/>
        </w:rPr>
        <w:br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>BEGIN</w:t>
      </w:r>
      <w:r>
        <w:rPr>
          <w:rFonts w:ascii="Courier New" w:hAnsi="Courier New" w:cs="Courier New"/>
          <w:color w:val="7030A0"/>
          <w:sz w:val="16"/>
          <w:szCs w:val="16"/>
          <w:lang w:val="en-GB"/>
        </w:rPr>
        <w:br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  <w:t>return query</w:t>
      </w:r>
      <w:r>
        <w:rPr>
          <w:rFonts w:ascii="Courier New" w:hAnsi="Courier New" w:cs="Courier New"/>
          <w:color w:val="7030A0"/>
          <w:sz w:val="16"/>
          <w:szCs w:val="16"/>
          <w:lang w:val="en-GB"/>
        </w:rPr>
        <w:br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  <w:t xml:space="preserve">select </w:t>
      </w:r>
      <w:r>
        <w:rPr>
          <w:rFonts w:ascii="Courier New" w:hAnsi="Courier New" w:cs="Courier New"/>
          <w:color w:val="7030A0"/>
          <w:sz w:val="16"/>
          <w:szCs w:val="16"/>
          <w:lang w:val="en-GB"/>
        </w:rPr>
        <w:br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>res_partner.</w:t>
      </w:r>
      <w:r w:rsidRPr="00D84062">
        <w:rPr>
          <w:rFonts w:ascii="Courier New" w:hAnsi="Courier New" w:cs="Courier New"/>
          <w:color w:val="0070C0"/>
          <w:sz w:val="16"/>
          <w:szCs w:val="16"/>
          <w:lang w:val="en-GB"/>
        </w:rPr>
        <w:t>name</w:t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 xml:space="preserve">, </w:t>
      </w:r>
      <w:r>
        <w:rPr>
          <w:rFonts w:ascii="Courier New" w:hAnsi="Courier New" w:cs="Courier New"/>
          <w:color w:val="7030A0"/>
          <w:sz w:val="16"/>
          <w:szCs w:val="16"/>
          <w:lang w:val="en-GB"/>
        </w:rPr>
        <w:br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>res_country.</w:t>
      </w:r>
      <w:r w:rsidRPr="00D84062">
        <w:rPr>
          <w:rFonts w:ascii="Courier New" w:hAnsi="Courier New" w:cs="Courier New"/>
          <w:color w:val="0070C0"/>
          <w:sz w:val="16"/>
          <w:szCs w:val="16"/>
          <w:lang w:val="en-GB"/>
        </w:rPr>
        <w:t>name</w:t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 xml:space="preserve">, </w:t>
      </w:r>
      <w:r>
        <w:rPr>
          <w:rFonts w:ascii="Courier New" w:hAnsi="Courier New" w:cs="Courier New"/>
          <w:color w:val="7030A0"/>
          <w:sz w:val="16"/>
          <w:szCs w:val="16"/>
          <w:lang w:val="en-GB"/>
        </w:rPr>
        <w:br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>res_country_state.</w:t>
      </w:r>
      <w:r w:rsidRPr="00D84062">
        <w:rPr>
          <w:rFonts w:ascii="Courier New" w:hAnsi="Courier New" w:cs="Courier New"/>
          <w:color w:val="0070C0"/>
          <w:sz w:val="16"/>
          <w:szCs w:val="16"/>
          <w:lang w:val="en-GB"/>
        </w:rPr>
        <w:t>name</w:t>
      </w:r>
      <w:r>
        <w:rPr>
          <w:rFonts w:ascii="Courier New" w:hAnsi="Courier New" w:cs="Courier New"/>
          <w:color w:val="7030A0"/>
          <w:sz w:val="16"/>
          <w:szCs w:val="16"/>
          <w:lang w:val="en-GB"/>
        </w:rPr>
        <w:br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  <w:t xml:space="preserve">from </w:t>
      </w:r>
      <w:r>
        <w:rPr>
          <w:rFonts w:ascii="Courier New" w:hAnsi="Courier New" w:cs="Courier New"/>
          <w:color w:val="7030A0"/>
          <w:sz w:val="16"/>
          <w:szCs w:val="16"/>
          <w:lang w:val="en-GB"/>
        </w:rPr>
        <w:br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ab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ab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ab/>
        <w:t>res_partner,</w:t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br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ab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ab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ab/>
        <w:t>res_country,</w:t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br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ab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ab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ab/>
        <w:t>res_country_state</w:t>
      </w:r>
      <w:r>
        <w:rPr>
          <w:rFonts w:ascii="Courier New" w:hAnsi="Courier New" w:cs="Courier New"/>
          <w:color w:val="7030A0"/>
          <w:sz w:val="16"/>
          <w:szCs w:val="16"/>
          <w:lang w:val="en-GB"/>
        </w:rPr>
        <w:br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  <w:t xml:space="preserve">where </w:t>
      </w:r>
      <w:r>
        <w:rPr>
          <w:rFonts w:ascii="Courier New" w:hAnsi="Courier New" w:cs="Courier New"/>
          <w:color w:val="7030A0"/>
          <w:sz w:val="16"/>
          <w:szCs w:val="16"/>
          <w:lang w:val="en-GB"/>
        </w:rPr>
        <w:br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ab/>
        <w:t>res_partner.</w:t>
      </w:r>
      <w:r w:rsidRPr="00D84062">
        <w:rPr>
          <w:rFonts w:ascii="Courier New" w:hAnsi="Courier New" w:cs="Courier New"/>
          <w:color w:val="0070C0"/>
          <w:sz w:val="16"/>
          <w:szCs w:val="16"/>
          <w:lang w:val="en-GB"/>
        </w:rPr>
        <w:t xml:space="preserve">id </w:t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 xml:space="preserve">= idCliente </w:t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>AND</w:t>
      </w:r>
      <w:r>
        <w:rPr>
          <w:rFonts w:ascii="Courier New" w:hAnsi="Courier New" w:cs="Courier New"/>
          <w:color w:val="7030A0"/>
          <w:sz w:val="16"/>
          <w:szCs w:val="16"/>
          <w:lang w:val="en-GB"/>
        </w:rPr>
        <w:br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>res_partner.</w:t>
      </w:r>
      <w:r w:rsidRPr="00D84062">
        <w:rPr>
          <w:rFonts w:ascii="Courier New" w:hAnsi="Courier New" w:cs="Courier New"/>
          <w:color w:val="0070C0"/>
          <w:sz w:val="16"/>
          <w:szCs w:val="16"/>
          <w:lang w:val="en-GB"/>
        </w:rPr>
        <w:t xml:space="preserve">state_id </w:t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 xml:space="preserve">= </w:t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>res_country_state.</w:t>
      </w:r>
      <w:r w:rsidRPr="00D84062">
        <w:rPr>
          <w:rFonts w:ascii="Courier New" w:hAnsi="Courier New" w:cs="Courier New"/>
          <w:color w:val="0070C0"/>
          <w:sz w:val="16"/>
          <w:szCs w:val="16"/>
          <w:lang w:val="en-GB"/>
        </w:rPr>
        <w:t xml:space="preserve">id </w:t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>AND</w:t>
      </w:r>
      <w:r>
        <w:rPr>
          <w:rFonts w:ascii="Courier New" w:hAnsi="Courier New" w:cs="Courier New"/>
          <w:color w:val="7030A0"/>
          <w:sz w:val="16"/>
          <w:szCs w:val="16"/>
          <w:lang w:val="en-GB"/>
        </w:rPr>
        <w:br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ab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>res_partner.</w:t>
      </w:r>
      <w:r w:rsidRPr="00D84062">
        <w:rPr>
          <w:rFonts w:ascii="Courier New" w:hAnsi="Courier New" w:cs="Courier New"/>
          <w:color w:val="0070C0"/>
          <w:sz w:val="16"/>
          <w:szCs w:val="16"/>
          <w:lang w:val="en-GB"/>
        </w:rPr>
        <w:t xml:space="preserve">country_id </w:t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>= res_country.</w:t>
      </w:r>
      <w:r w:rsidRPr="00D84062">
        <w:rPr>
          <w:rFonts w:ascii="Courier New" w:hAnsi="Courier New" w:cs="Courier New"/>
          <w:color w:val="0070C0"/>
          <w:sz w:val="16"/>
          <w:szCs w:val="16"/>
          <w:lang w:val="en-GB"/>
        </w:rPr>
        <w:t>id</w:t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>;</w:t>
      </w:r>
    </w:p>
    <w:p w14:paraId="06DEEB42" w14:textId="153C7B44" w:rsidR="0033300D" w:rsidRPr="00D84062" w:rsidRDefault="005A73B5" w:rsidP="00475D06">
      <w:pPr>
        <w:pStyle w:val="NormalWeb"/>
        <w:spacing w:after="0"/>
        <w:rPr>
          <w:color w:val="000000" w:themeColor="text1"/>
          <w:sz w:val="20"/>
          <w:szCs w:val="20"/>
          <w:lang w:val="en-GB"/>
        </w:rPr>
      </w:pP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>END;</w:t>
      </w:r>
      <w:r w:rsidR="00475D06">
        <w:rPr>
          <w:rFonts w:ascii="Courier New" w:hAnsi="Courier New" w:cs="Courier New"/>
          <w:color w:val="7030A0"/>
          <w:sz w:val="16"/>
          <w:szCs w:val="16"/>
          <w:lang w:val="en-GB"/>
        </w:rPr>
        <w:br/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>$BODY$</w:t>
      </w:r>
      <w:r w:rsidR="00475D06">
        <w:rPr>
          <w:rFonts w:ascii="Courier New" w:hAnsi="Courier New" w:cs="Courier New"/>
          <w:color w:val="7030A0"/>
          <w:sz w:val="16"/>
          <w:szCs w:val="16"/>
          <w:lang w:val="en-GB"/>
        </w:rPr>
        <w:br/>
      </w:r>
      <w:r w:rsidRPr="005A73B5">
        <w:rPr>
          <w:rFonts w:ascii="Courier New" w:hAnsi="Courier New" w:cs="Courier New"/>
          <w:color w:val="7030A0"/>
          <w:sz w:val="16"/>
          <w:szCs w:val="16"/>
          <w:lang w:val="en-GB"/>
        </w:rPr>
        <w:t xml:space="preserve">LANGUAGE </w:t>
      </w:r>
      <w:r w:rsidRPr="00D84062">
        <w:rPr>
          <w:rFonts w:ascii="Courier New" w:hAnsi="Courier New" w:cs="Courier New"/>
          <w:color w:val="000000" w:themeColor="text1"/>
          <w:sz w:val="16"/>
          <w:szCs w:val="16"/>
          <w:lang w:val="en-GB"/>
        </w:rPr>
        <w:t>plpgsql;</w:t>
      </w:r>
      <w:r w:rsidR="00475D06" w:rsidRPr="00D84062">
        <w:rPr>
          <w:color w:val="000000" w:themeColor="text1"/>
          <w:sz w:val="20"/>
          <w:szCs w:val="20"/>
          <w:lang w:val="en-GB"/>
        </w:rPr>
        <w:t xml:space="preserve"> </w:t>
      </w:r>
    </w:p>
    <w:p w14:paraId="1366B59A" w14:textId="3A0C60FD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07F19D3C" w14:textId="1E242CB6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6CD40D6B" w14:textId="3343680D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3BFB7F48" w14:textId="182EA8D4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510F9B77" w14:textId="7B07F70E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7B9DC466" w14:textId="784FD93C" w:rsidR="0033300D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2A4DC67D" w14:textId="77777777" w:rsidR="00E56FFD" w:rsidRPr="008B3AF0" w:rsidRDefault="00E56FF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1F3BA4ED" w14:textId="2D9D8666" w:rsidR="0033300D" w:rsidRPr="008B3AF0" w:rsidRDefault="00E56FF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  <w:r w:rsidRPr="00E56FFD">
        <w:rPr>
          <w:b/>
          <w:bCs/>
          <w:noProof/>
          <w:sz w:val="22"/>
          <w:szCs w:val="22"/>
          <w:lang w:val="en-GB"/>
        </w:rPr>
        <w:drawing>
          <wp:inline distT="0" distB="0" distL="0" distR="0" wp14:anchorId="0F39D4B8" wp14:editId="2ABEE47A">
            <wp:extent cx="6645910" cy="4531995"/>
            <wp:effectExtent l="0" t="0" r="254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F12E" w14:textId="153AC0FE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0A0A7CDC" w14:textId="2722FBB3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041EB881" w14:textId="11D3173C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6A2F0AC6" w14:textId="4E6AE4E9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75DCAA77" w14:textId="1062066E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1B9D6C46" w14:textId="219596F0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02CC45AA" w14:textId="5C6A2C78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7038D374" w14:textId="1674601E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0998142D" w14:textId="48C81C57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3FF41FEE" w14:textId="2A8D8570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1244DDF3" w14:textId="66323AEA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300B0684" w14:textId="183D1DFF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7BB49175" w14:textId="2F46E529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4DD216B5" w14:textId="6AF6668C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09C8EDF1" w14:textId="12BBE968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4DF5E963" w14:textId="202415B6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2361B199" w14:textId="47A82ED1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7D34C709" w14:textId="67CABD05" w:rsidR="0033300D" w:rsidRPr="008B3AF0" w:rsidRDefault="0033300D">
      <w:pPr>
        <w:rPr>
          <w:rFonts w:eastAsia="Times New Roman" w:cs="Times New Roman"/>
          <w:b/>
          <w:bCs/>
          <w:sz w:val="22"/>
          <w:lang w:val="en-GB" w:eastAsia="es-ES"/>
        </w:rPr>
      </w:pPr>
      <w:r w:rsidRPr="008B3AF0">
        <w:rPr>
          <w:rFonts w:cs="Times New Roman"/>
          <w:b/>
          <w:bCs/>
          <w:sz w:val="22"/>
          <w:lang w:val="en-GB"/>
        </w:rPr>
        <w:br w:type="page"/>
      </w:r>
    </w:p>
    <w:p w14:paraId="67C2601A" w14:textId="77777777" w:rsidR="0033300D" w:rsidRPr="008B3AF0" w:rsidRDefault="0033300D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  <w:lang w:val="en-GB"/>
        </w:rPr>
      </w:pPr>
    </w:p>
    <w:p w14:paraId="354B902B" w14:textId="26DF72EF" w:rsidR="00882F1E" w:rsidRPr="00D460E6" w:rsidRDefault="00882F1E" w:rsidP="0002038B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  <w:bookmarkStart w:id="11" w:name="ejercicio4"/>
      <w:r w:rsidRPr="00D460E6">
        <w:rPr>
          <w:b/>
          <w:bCs/>
          <w:sz w:val="22"/>
          <w:szCs w:val="22"/>
        </w:rPr>
        <w:t xml:space="preserve">Ejercicio </w:t>
      </w:r>
      <w:bookmarkEnd w:id="11"/>
      <w:r w:rsidRPr="00D460E6">
        <w:rPr>
          <w:b/>
          <w:bCs/>
          <w:sz w:val="22"/>
          <w:szCs w:val="22"/>
        </w:rPr>
        <w:t>4</w:t>
      </w:r>
      <w:r w:rsidR="00ED4955" w:rsidRPr="00D460E6">
        <w:rPr>
          <w:b/>
          <w:bCs/>
          <w:sz w:val="22"/>
          <w:szCs w:val="22"/>
        </w:rPr>
        <w:t xml:space="preserve"> </w:t>
      </w:r>
      <w:r w:rsidR="00ED4955" w:rsidRPr="00D460E6">
        <w:rPr>
          <w:b/>
          <w:bCs/>
          <w:noProof/>
          <w:sz w:val="22"/>
          <w:szCs w:val="22"/>
        </w:rPr>
        <w:drawing>
          <wp:inline distT="0" distB="0" distL="0" distR="0" wp14:anchorId="54B74276" wp14:editId="577CF17E">
            <wp:extent cx="180000" cy="180000"/>
            <wp:effectExtent l="0" t="0" r="0" b="0"/>
            <wp:docPr id="164" name="Gráfico 164" descr="Piso superior contorn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ráfico 130" descr="Piso superior contorno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EFEB" w14:textId="77777777" w:rsidR="00F76D77" w:rsidRPr="00F76D77" w:rsidRDefault="00340CB4" w:rsidP="00F76D77">
      <w:pPr>
        <w:spacing w:after="0" w:line="240" w:lineRule="auto"/>
        <w:textAlignment w:val="center"/>
        <w:rPr>
          <w:rFonts w:cs="Times New Roman"/>
          <w:i/>
          <w:iCs/>
          <w:sz w:val="22"/>
        </w:rPr>
      </w:pPr>
      <w:r w:rsidRPr="00D460E6">
        <w:rPr>
          <w:rFonts w:cs="Times New Roman"/>
          <w:sz w:val="22"/>
        </w:rPr>
        <w:br/>
      </w:r>
      <w:r w:rsidR="00F76D77" w:rsidRPr="00F76D77">
        <w:rPr>
          <w:rFonts w:cs="Times New Roman"/>
          <w:i/>
          <w:iCs/>
          <w:sz w:val="22"/>
        </w:rPr>
        <w:t xml:space="preserve">Crear un informe personalizado llamado </w:t>
      </w:r>
      <w:r w:rsidR="00F76D77" w:rsidRPr="00F76D77">
        <w:rPr>
          <w:rFonts w:cs="Times New Roman"/>
          <w:b/>
          <w:bCs/>
          <w:i/>
          <w:iCs/>
          <w:sz w:val="22"/>
        </w:rPr>
        <w:t>InformeAABB</w:t>
      </w:r>
      <w:r w:rsidR="00F76D77" w:rsidRPr="00F76D77">
        <w:rPr>
          <w:rFonts w:cs="Times New Roman"/>
          <w:i/>
          <w:iCs/>
          <w:sz w:val="22"/>
        </w:rPr>
        <w:t xml:space="preserve"> con dos vistas (árbol y formulario) que muestre los siguientes datos: </w:t>
      </w:r>
    </w:p>
    <w:p w14:paraId="1FE2E82F" w14:textId="77777777" w:rsidR="00F76D77" w:rsidRPr="00F76D77" w:rsidRDefault="00F76D77" w:rsidP="00F76D77">
      <w:pPr>
        <w:numPr>
          <w:ilvl w:val="1"/>
          <w:numId w:val="41"/>
        </w:numPr>
        <w:spacing w:after="0" w:line="240" w:lineRule="auto"/>
        <w:textAlignment w:val="center"/>
        <w:rPr>
          <w:rFonts w:cs="Times New Roman"/>
          <w:i/>
          <w:iCs/>
          <w:sz w:val="22"/>
        </w:rPr>
      </w:pPr>
      <w:r w:rsidRPr="00F76D77">
        <w:rPr>
          <w:rFonts w:cs="Times New Roman"/>
          <w:i/>
          <w:iCs/>
          <w:sz w:val="22"/>
        </w:rPr>
        <w:t>Nombre de la empresa.</w:t>
      </w:r>
    </w:p>
    <w:p w14:paraId="5EF2166F" w14:textId="77777777" w:rsidR="00F76D77" w:rsidRPr="00F76D77" w:rsidRDefault="00F76D77" w:rsidP="00F76D77">
      <w:pPr>
        <w:numPr>
          <w:ilvl w:val="1"/>
          <w:numId w:val="41"/>
        </w:numPr>
        <w:spacing w:after="0" w:line="240" w:lineRule="auto"/>
        <w:textAlignment w:val="center"/>
        <w:rPr>
          <w:rFonts w:cs="Times New Roman"/>
          <w:i/>
          <w:iCs/>
          <w:sz w:val="22"/>
        </w:rPr>
      </w:pPr>
      <w:r w:rsidRPr="00F76D77">
        <w:rPr>
          <w:rFonts w:cs="Times New Roman"/>
          <w:i/>
          <w:iCs/>
          <w:sz w:val="22"/>
        </w:rPr>
        <w:t>Provincia.</w:t>
      </w:r>
    </w:p>
    <w:p w14:paraId="0853857B" w14:textId="77777777" w:rsidR="00F76D77" w:rsidRPr="00F76D77" w:rsidRDefault="00F76D77" w:rsidP="00F76D77">
      <w:pPr>
        <w:numPr>
          <w:ilvl w:val="1"/>
          <w:numId w:val="41"/>
        </w:numPr>
        <w:spacing w:after="0" w:line="240" w:lineRule="auto"/>
        <w:textAlignment w:val="center"/>
        <w:rPr>
          <w:rFonts w:cs="Times New Roman"/>
          <w:i/>
          <w:iCs/>
          <w:sz w:val="22"/>
        </w:rPr>
      </w:pPr>
      <w:r w:rsidRPr="00F76D77">
        <w:rPr>
          <w:rFonts w:cs="Times New Roman"/>
          <w:i/>
          <w:iCs/>
          <w:sz w:val="22"/>
        </w:rPr>
        <w:t>País.</w:t>
      </w:r>
    </w:p>
    <w:p w14:paraId="47385CC3" w14:textId="15E6E7BB" w:rsidR="00F76D77" w:rsidRDefault="00F76D77" w:rsidP="0033300D">
      <w:pPr>
        <w:rPr>
          <w:rFonts w:cs="Times New Roman"/>
          <w:sz w:val="22"/>
        </w:rPr>
      </w:pPr>
    </w:p>
    <w:p w14:paraId="5654A070" w14:textId="3A9DD351" w:rsidR="002D6769" w:rsidRDefault="003503C6" w:rsidP="0033300D">
      <w:pPr>
        <w:rPr>
          <w:rFonts w:cs="Times New Roman"/>
          <w:sz w:val="22"/>
        </w:rPr>
      </w:pPr>
      <w:r>
        <w:rPr>
          <w:rFonts w:cs="Times New Roman"/>
          <w:sz w:val="22"/>
        </w:rPr>
        <w:t>Tenemos que mostrar un informe de las empresas registradas</w:t>
      </w:r>
      <w:r w:rsidR="004404B3">
        <w:rPr>
          <w:rFonts w:cs="Times New Roman"/>
          <w:sz w:val="22"/>
        </w:rPr>
        <w:t xml:space="preserve">, lo que significa que debemos </w:t>
      </w:r>
      <w:r w:rsidR="00B20ED1">
        <w:rPr>
          <w:rFonts w:cs="Times New Roman"/>
          <w:sz w:val="22"/>
        </w:rPr>
        <w:t xml:space="preserve">ver los contactos filtrados por </w:t>
      </w:r>
      <w:r w:rsidR="00B20ED1" w:rsidRPr="00B20ED1">
        <w:rPr>
          <w:rFonts w:cs="Times New Roman"/>
          <w:i/>
          <w:iCs/>
          <w:sz w:val="22"/>
        </w:rPr>
        <w:t>compañía</w:t>
      </w:r>
      <w:r w:rsidR="00B20ED1">
        <w:rPr>
          <w:rFonts w:cs="Times New Roman"/>
          <w:sz w:val="22"/>
        </w:rPr>
        <w:t>.</w:t>
      </w:r>
    </w:p>
    <w:p w14:paraId="53C0A6D0" w14:textId="48C4DD0B" w:rsidR="00B20ED1" w:rsidRDefault="00B20ED1" w:rsidP="0033300D">
      <w:pPr>
        <w:rPr>
          <w:rFonts w:cs="Times New Roman"/>
          <w:sz w:val="22"/>
        </w:rPr>
      </w:pPr>
      <w:r>
        <w:rPr>
          <w:rFonts w:cs="Times New Roman"/>
          <w:sz w:val="22"/>
        </w:rPr>
        <w:t xml:space="preserve">El modelo sobre el que se trabaja es </w:t>
      </w:r>
      <w:r>
        <w:rPr>
          <w:rFonts w:cs="Times New Roman"/>
          <w:i/>
          <w:iCs/>
          <w:sz w:val="22"/>
        </w:rPr>
        <w:t>res.partner</w:t>
      </w:r>
      <w:r w:rsidR="007E70FE">
        <w:rPr>
          <w:rFonts w:cs="Times New Roman"/>
          <w:sz w:val="22"/>
        </w:rPr>
        <w:t>.</w:t>
      </w:r>
    </w:p>
    <w:p w14:paraId="4360DD37" w14:textId="08A70B35" w:rsidR="00E81DFE" w:rsidRPr="007E70FE" w:rsidRDefault="00E81DFE" w:rsidP="0033300D">
      <w:pPr>
        <w:rPr>
          <w:rFonts w:cs="Times New Roman"/>
          <w:sz w:val="22"/>
        </w:rPr>
      </w:pPr>
      <w:r>
        <w:rPr>
          <w:noProof/>
        </w:rPr>
        <w:drawing>
          <wp:inline distT="0" distB="0" distL="0" distR="0" wp14:anchorId="0B65A861" wp14:editId="2E9BC4D3">
            <wp:extent cx="6645910" cy="215773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1E8E" w14:textId="77777777" w:rsidR="00187728" w:rsidRDefault="00340CB4" w:rsidP="0033300D">
      <w:pPr>
        <w:rPr>
          <w:rFonts w:cs="Times New Roman"/>
          <w:sz w:val="22"/>
        </w:rPr>
      </w:pPr>
      <w:r w:rsidRPr="00D460E6">
        <w:rPr>
          <w:rFonts w:cs="Times New Roman"/>
          <w:sz w:val="22"/>
        </w:rPr>
        <w:br/>
      </w:r>
      <w:r w:rsidR="000C4726">
        <w:rPr>
          <w:rFonts w:cs="Times New Roman"/>
          <w:sz w:val="22"/>
        </w:rPr>
        <w:t>También habrá que definir una plantilla.</w:t>
      </w:r>
    </w:p>
    <w:p w14:paraId="22BF29B8" w14:textId="77777777" w:rsidR="00B016B2" w:rsidRDefault="00063F93" w:rsidP="0033300D">
      <w:pPr>
        <w:rPr>
          <w:rFonts w:cs="Times New Roman"/>
          <w:sz w:val="22"/>
        </w:rPr>
      </w:pPr>
      <w:r>
        <w:rPr>
          <w:rFonts w:cs="Times New Roman"/>
          <w:sz w:val="22"/>
        </w:rPr>
        <w:t>No hay forma: todos los tutoriales se basan en la creación de aplicaciones</w:t>
      </w:r>
      <w:r w:rsidR="002F1351">
        <w:rPr>
          <w:rFonts w:cs="Times New Roman"/>
          <w:sz w:val="22"/>
        </w:rPr>
        <w:t>.</w:t>
      </w:r>
      <w:r w:rsidR="002F1351">
        <w:rPr>
          <w:rFonts w:cs="Times New Roman"/>
          <w:sz w:val="22"/>
        </w:rPr>
        <w:br/>
        <w:t>El módulo base_report_designer se usa hasta Odoo 7.</w:t>
      </w:r>
    </w:p>
    <w:p w14:paraId="45001C53" w14:textId="52451D6B" w:rsidR="00B20A43" w:rsidRDefault="00B016B2" w:rsidP="0033300D">
      <w:pPr>
        <w:rPr>
          <w:rFonts w:cs="Times New Roman"/>
          <w:sz w:val="22"/>
        </w:rPr>
      </w:pPr>
      <w:r>
        <w:rPr>
          <w:rFonts w:cs="Times New Roman"/>
          <w:sz w:val="22"/>
        </w:rPr>
        <w:t>Probamos con JasperReport</w:t>
      </w:r>
      <w:r w:rsidR="00892D4E">
        <w:rPr>
          <w:rFonts w:cs="Times New Roman"/>
          <w:sz w:val="22"/>
        </w:rPr>
        <w:t xml:space="preserve"> y JasperSoft Studio</w:t>
      </w:r>
      <w:r w:rsidR="00EF09DF">
        <w:rPr>
          <w:rFonts w:cs="Times New Roman"/>
          <w:sz w:val="22"/>
        </w:rPr>
        <w:t xml:space="preserve"> 6.13</w:t>
      </w:r>
      <w:r w:rsidR="00340CB4" w:rsidRPr="00D460E6">
        <w:rPr>
          <w:rFonts w:cs="Times New Roman"/>
          <w:sz w:val="22"/>
        </w:rPr>
        <w:br/>
      </w:r>
      <w:r w:rsidR="00D26E46">
        <w:rPr>
          <w:rFonts w:cs="Times New Roman"/>
          <w:sz w:val="22"/>
        </w:rPr>
        <w:t>Lo dejo por imposible, no se encuentra información suficiente.</w:t>
      </w:r>
      <w:r w:rsidR="00340CB4" w:rsidRPr="00D460E6">
        <w:rPr>
          <w:rFonts w:cs="Times New Roman"/>
          <w:sz w:val="22"/>
        </w:rPr>
        <w:br/>
      </w:r>
      <w:r w:rsidR="00340CB4" w:rsidRPr="00D460E6">
        <w:rPr>
          <w:rFonts w:cs="Times New Roman"/>
          <w:sz w:val="22"/>
        </w:rPr>
        <w:br/>
      </w:r>
      <w:r w:rsidR="00E00FE5">
        <w:rPr>
          <w:rFonts w:cs="Times New Roman"/>
          <w:sz w:val="22"/>
        </w:rPr>
        <w:t xml:space="preserve">La única opción </w:t>
      </w:r>
      <w:r w:rsidR="00561D2A">
        <w:rPr>
          <w:rFonts w:cs="Times New Roman"/>
          <w:sz w:val="22"/>
        </w:rPr>
        <w:t>p</w:t>
      </w:r>
      <w:r w:rsidR="00E00FE5">
        <w:rPr>
          <w:rFonts w:cs="Times New Roman"/>
          <w:sz w:val="22"/>
        </w:rPr>
        <w:t xml:space="preserve">ara la que encuentro </w:t>
      </w:r>
      <w:r w:rsidR="00561D2A">
        <w:rPr>
          <w:rFonts w:cs="Times New Roman"/>
          <w:sz w:val="22"/>
        </w:rPr>
        <w:t>suficiente información es usando wkhtmltopdf, pero esta herramienta lo que hace es convertir el HTML en Pdf, no genera informes, por lo que no creo que sea válido.</w:t>
      </w:r>
      <w:r w:rsidR="00546FCA">
        <w:rPr>
          <w:rFonts w:cs="Times New Roman"/>
          <w:sz w:val="22"/>
        </w:rPr>
        <w:br/>
      </w:r>
    </w:p>
    <w:p w14:paraId="40867CCB" w14:textId="77777777" w:rsidR="00546FCA" w:rsidRPr="00940E1B" w:rsidRDefault="00546FCA" w:rsidP="0033300D">
      <w:pPr>
        <w:rPr>
          <w:rFonts w:cs="Times New Roman"/>
          <w:sz w:val="22"/>
        </w:rPr>
      </w:pPr>
    </w:p>
    <w:p w14:paraId="32E25138" w14:textId="2F52A9FC" w:rsidR="005C18B4" w:rsidRDefault="005C18B4" w:rsidP="003A788C">
      <w:pPr>
        <w:rPr>
          <w:rFonts w:cs="Times New Roman"/>
          <w:sz w:val="22"/>
        </w:rPr>
      </w:pPr>
    </w:p>
    <w:p w14:paraId="114FFDD2" w14:textId="44C90987" w:rsidR="005C18B4" w:rsidRDefault="005C18B4" w:rsidP="003A788C">
      <w:pPr>
        <w:rPr>
          <w:rFonts w:cs="Times New Roman"/>
          <w:sz w:val="22"/>
        </w:rPr>
      </w:pPr>
    </w:p>
    <w:p w14:paraId="6F7F4845" w14:textId="0104832B" w:rsidR="005C18B4" w:rsidRDefault="005C18B4" w:rsidP="003A788C">
      <w:pPr>
        <w:rPr>
          <w:rFonts w:cs="Times New Roman"/>
          <w:sz w:val="22"/>
        </w:rPr>
      </w:pPr>
    </w:p>
    <w:p w14:paraId="2528C517" w14:textId="281DCD3D" w:rsidR="005C18B4" w:rsidRDefault="005C18B4" w:rsidP="003A788C">
      <w:pPr>
        <w:rPr>
          <w:rFonts w:cs="Times New Roman"/>
          <w:sz w:val="22"/>
        </w:rPr>
      </w:pPr>
    </w:p>
    <w:p w14:paraId="1A575FE3" w14:textId="25064492" w:rsidR="005C18B4" w:rsidRDefault="005C18B4" w:rsidP="003A788C">
      <w:pPr>
        <w:rPr>
          <w:rFonts w:cs="Times New Roman"/>
          <w:sz w:val="22"/>
        </w:rPr>
      </w:pPr>
    </w:p>
    <w:p w14:paraId="7C81609A" w14:textId="0A63E80D" w:rsidR="005C18B4" w:rsidRDefault="005C18B4" w:rsidP="003A788C">
      <w:pPr>
        <w:rPr>
          <w:rFonts w:cs="Times New Roman"/>
          <w:sz w:val="22"/>
        </w:rPr>
      </w:pPr>
    </w:p>
    <w:p w14:paraId="35C9EC67" w14:textId="1E7EEF4E" w:rsidR="005C18B4" w:rsidRDefault="005C18B4" w:rsidP="003A788C">
      <w:pPr>
        <w:rPr>
          <w:rFonts w:cs="Times New Roman"/>
          <w:sz w:val="22"/>
        </w:rPr>
      </w:pPr>
    </w:p>
    <w:p w14:paraId="06AF4C8B" w14:textId="0E1835BC" w:rsidR="005C18B4" w:rsidRDefault="005C18B4" w:rsidP="003A788C">
      <w:pPr>
        <w:rPr>
          <w:rFonts w:cs="Times New Roman"/>
          <w:sz w:val="22"/>
        </w:rPr>
      </w:pPr>
    </w:p>
    <w:p w14:paraId="51D21A7A" w14:textId="044EA878" w:rsidR="005C18B4" w:rsidRDefault="005C18B4" w:rsidP="003A788C">
      <w:pPr>
        <w:rPr>
          <w:rFonts w:cs="Times New Roman"/>
          <w:sz w:val="22"/>
        </w:rPr>
      </w:pPr>
    </w:p>
    <w:p w14:paraId="58A1B785" w14:textId="53FED4EA" w:rsidR="007E2ADD" w:rsidRDefault="007E2ADD">
      <w:pPr>
        <w:rPr>
          <w:rFonts w:cs="Times New Roman"/>
          <w:sz w:val="22"/>
        </w:rPr>
      </w:pPr>
      <w:r>
        <w:rPr>
          <w:rFonts w:cs="Times New Roman"/>
          <w:sz w:val="22"/>
        </w:rPr>
        <w:lastRenderedPageBreak/>
        <w:br w:type="page"/>
      </w:r>
    </w:p>
    <w:p w14:paraId="723B076C" w14:textId="77777777" w:rsidR="005C18B4" w:rsidRDefault="005C18B4" w:rsidP="003A788C">
      <w:pPr>
        <w:rPr>
          <w:rFonts w:cs="Times New Roman"/>
          <w:sz w:val="22"/>
        </w:rPr>
      </w:pPr>
    </w:p>
    <w:p w14:paraId="50080E9B" w14:textId="400B0135" w:rsidR="005C18B4" w:rsidRDefault="007E2ADD" w:rsidP="003A788C">
      <w:pPr>
        <w:rPr>
          <w:rFonts w:cs="Times New Roman"/>
          <w:b/>
          <w:bCs/>
          <w:sz w:val="22"/>
        </w:rPr>
      </w:pPr>
      <w:bookmarkStart w:id="12" w:name="anexo"/>
      <w:r w:rsidRPr="007E2ADD">
        <w:rPr>
          <w:rFonts w:cs="Times New Roman"/>
          <w:b/>
          <w:bCs/>
          <w:sz w:val="28"/>
          <w:szCs w:val="28"/>
        </w:rPr>
        <w:t>Anexo</w:t>
      </w:r>
      <w:r>
        <w:rPr>
          <w:rFonts w:cs="Times New Roman"/>
          <w:b/>
          <w:bCs/>
          <w:sz w:val="22"/>
        </w:rPr>
        <w:t xml:space="preserve"> </w:t>
      </w:r>
      <w:bookmarkEnd w:id="12"/>
      <w:r w:rsidRPr="00D460E6">
        <w:rPr>
          <w:b/>
          <w:bCs/>
          <w:noProof/>
          <w:sz w:val="22"/>
        </w:rPr>
        <w:drawing>
          <wp:inline distT="0" distB="0" distL="0" distR="0" wp14:anchorId="52DCD0CC" wp14:editId="6F494FE1">
            <wp:extent cx="180000" cy="180000"/>
            <wp:effectExtent l="0" t="0" r="0" b="0"/>
            <wp:docPr id="5" name="Gráfico 5" descr="Piso superior contorn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ráfico 130" descr="Piso superior contorno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8D6A" w14:textId="3167DFF8" w:rsidR="00657E21" w:rsidRDefault="0066411B" w:rsidP="003A788C">
      <w:pPr>
        <w:rPr>
          <w:rFonts w:cs="Times New Roman"/>
          <w:b/>
          <w:bCs/>
          <w:sz w:val="22"/>
        </w:rPr>
      </w:pPr>
      <w:r>
        <w:rPr>
          <w:rFonts w:cs="Times New Roman"/>
          <w:b/>
          <w:bCs/>
          <w:sz w:val="22"/>
        </w:rPr>
        <w:t xml:space="preserve">Archivo </w:t>
      </w:r>
      <w:bookmarkStart w:id="13" w:name="csvProductos"/>
      <w:r>
        <w:rPr>
          <w:rFonts w:cs="Times New Roman"/>
          <w:b/>
          <w:bCs/>
          <w:sz w:val="22"/>
        </w:rPr>
        <w:t xml:space="preserve">CSV </w:t>
      </w:r>
      <w:bookmarkEnd w:id="13"/>
      <w:r>
        <w:rPr>
          <w:rFonts w:cs="Times New Roman"/>
          <w:b/>
          <w:bCs/>
          <w:sz w:val="22"/>
        </w:rPr>
        <w:t xml:space="preserve">de productos </w:t>
      </w:r>
      <w:r w:rsidRPr="00D460E6">
        <w:rPr>
          <w:b/>
          <w:bCs/>
          <w:noProof/>
          <w:sz w:val="22"/>
        </w:rPr>
        <w:drawing>
          <wp:inline distT="0" distB="0" distL="0" distR="0" wp14:anchorId="098A23ED" wp14:editId="6A8A5429">
            <wp:extent cx="180000" cy="180000"/>
            <wp:effectExtent l="0" t="0" r="0" b="0"/>
            <wp:docPr id="8" name="Gráfico 8" descr="Piso superior contorn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ráfico 130" descr="Piso superior contorno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0D5B" w14:textId="77777777" w:rsidR="002C5601" w:rsidRPr="002C5601" w:rsidRDefault="002C5601" w:rsidP="002C5601">
      <w:pPr>
        <w:rPr>
          <w:rFonts w:ascii="Courier New" w:hAnsi="Courier New" w:cs="Courier New"/>
          <w:sz w:val="16"/>
          <w:szCs w:val="16"/>
        </w:rPr>
      </w:pPr>
      <w:r w:rsidRPr="002C5601">
        <w:rPr>
          <w:rFonts w:ascii="Courier New" w:hAnsi="Courier New" w:cs="Courier New"/>
          <w:sz w:val="16"/>
          <w:szCs w:val="16"/>
        </w:rPr>
        <w:t>"Código";"Nombre";"Categoría";"Descripción";"Método abastecimiento";"Método coste";"Método suministro";"Precio coste";"Precio de venta";"Puede ser comprado";"Puede ser vendido";"Tipo de producto";"Empresas/Empresa";"Impuestos cliente";"Impuestos proveedor";"UdM de compra";"UdM por defecto"</w:t>
      </w:r>
    </w:p>
    <w:p w14:paraId="1AA64137" w14:textId="77777777" w:rsidR="002C5601" w:rsidRPr="002C5601" w:rsidRDefault="002C5601" w:rsidP="002C5601">
      <w:pPr>
        <w:rPr>
          <w:rFonts w:ascii="Courier New" w:hAnsi="Courier New" w:cs="Courier New"/>
          <w:sz w:val="16"/>
          <w:szCs w:val="16"/>
        </w:rPr>
      </w:pPr>
      <w:r w:rsidRPr="002C5601">
        <w:rPr>
          <w:rFonts w:ascii="Courier New" w:hAnsi="Courier New" w:cs="Courier New"/>
          <w:sz w:val="16"/>
          <w:szCs w:val="16"/>
        </w:rPr>
        <w:t>"cod1";"nombreproducto1";"cosmetica";"descripcion producto1";"make_to_order";"standard";"buy";0;0;"True";"True";"product";"Empresa demo";"IVA 7%";"7% IVA Soportado (operaciones corrientes)";"Kg.";"Kg."</w:t>
      </w:r>
    </w:p>
    <w:p w14:paraId="772096B2" w14:textId="77777777" w:rsidR="002C5601" w:rsidRPr="002C5601" w:rsidRDefault="002C5601" w:rsidP="002C5601">
      <w:pPr>
        <w:rPr>
          <w:rFonts w:ascii="Courier New" w:hAnsi="Courier New" w:cs="Courier New"/>
          <w:sz w:val="16"/>
          <w:szCs w:val="16"/>
        </w:rPr>
      </w:pPr>
      <w:r w:rsidRPr="002C5601">
        <w:rPr>
          <w:rFonts w:ascii="Courier New" w:hAnsi="Courier New" w:cs="Courier New"/>
          <w:sz w:val="16"/>
          <w:szCs w:val="16"/>
        </w:rPr>
        <w:t>"cod2";"nombreproducto2";"cosmetica";"descripcion producto2";"make_to_stock";"standard";"buy";0;0;"True";"True";"product";"Empresa demo";"IVA 7%";"7% IVA Soportado (operaciones corrientes)";"Kg.";"Kg."</w:t>
      </w:r>
    </w:p>
    <w:p w14:paraId="7907EA75" w14:textId="75742904" w:rsidR="002C5601" w:rsidRDefault="002C5601" w:rsidP="002C5601">
      <w:pPr>
        <w:rPr>
          <w:rFonts w:ascii="Courier New" w:hAnsi="Courier New" w:cs="Courier New"/>
          <w:sz w:val="16"/>
          <w:szCs w:val="16"/>
        </w:rPr>
      </w:pPr>
      <w:r w:rsidRPr="002C5601">
        <w:rPr>
          <w:rFonts w:ascii="Courier New" w:hAnsi="Courier New" w:cs="Courier New"/>
          <w:sz w:val="16"/>
          <w:szCs w:val="16"/>
        </w:rPr>
        <w:t>"cod3";"nombreproducto3";"cosmetica";"descripcion producto3";"make_to_order";"standard";"buy";0;0;"True";"True";"product";"Empresa demo";"IVA 7%";"7% IVA Soportado (operaciones corrientes)";"Kg.";"Kg."</w:t>
      </w:r>
    </w:p>
    <w:p w14:paraId="045674C5" w14:textId="03CA55DA" w:rsidR="00603197" w:rsidRDefault="00603197" w:rsidP="002C5601">
      <w:pPr>
        <w:rPr>
          <w:rFonts w:ascii="Courier New" w:hAnsi="Courier New" w:cs="Courier New"/>
          <w:sz w:val="16"/>
          <w:szCs w:val="16"/>
        </w:rPr>
      </w:pPr>
    </w:p>
    <w:p w14:paraId="044C4D16" w14:textId="1065BFC9" w:rsidR="00603197" w:rsidRDefault="00603197" w:rsidP="002C5601">
      <w:pPr>
        <w:rPr>
          <w:rFonts w:cs="Times New Roman"/>
          <w:sz w:val="20"/>
          <w:szCs w:val="20"/>
        </w:rPr>
      </w:pPr>
    </w:p>
    <w:p w14:paraId="2A7B3AE4" w14:textId="4ECF8889" w:rsidR="00735356" w:rsidRDefault="00735356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br w:type="page"/>
      </w:r>
    </w:p>
    <w:p w14:paraId="0AB5D06E" w14:textId="77777777" w:rsidR="00603197" w:rsidRDefault="00603197" w:rsidP="002C5601">
      <w:pPr>
        <w:rPr>
          <w:rFonts w:cs="Times New Roman"/>
          <w:sz w:val="20"/>
          <w:szCs w:val="20"/>
        </w:rPr>
      </w:pPr>
    </w:p>
    <w:p w14:paraId="65840DAE" w14:textId="70866A8C" w:rsidR="00603197" w:rsidRDefault="00603197" w:rsidP="00603197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  <w:bookmarkStart w:id="14" w:name="anexocliente"/>
      <w:r w:rsidRPr="00603197">
        <w:rPr>
          <w:b/>
          <w:bCs/>
          <w:sz w:val="22"/>
          <w:szCs w:val="22"/>
        </w:rPr>
        <w:t xml:space="preserve">Cliente </w:t>
      </w:r>
      <w:bookmarkEnd w:id="14"/>
      <w:r w:rsidRPr="00603197">
        <w:rPr>
          <w:b/>
          <w:bCs/>
          <w:sz w:val="22"/>
          <w:szCs w:val="22"/>
        </w:rPr>
        <w:t>/ proveedor</w:t>
      </w:r>
      <w:r w:rsidR="00A1577D">
        <w:rPr>
          <w:b/>
          <w:bCs/>
          <w:sz w:val="22"/>
          <w:szCs w:val="22"/>
        </w:rPr>
        <w:t xml:space="preserve"> </w:t>
      </w:r>
      <w:r w:rsidR="00A1577D" w:rsidRPr="00D460E6">
        <w:rPr>
          <w:b/>
          <w:bCs/>
          <w:noProof/>
          <w:sz w:val="22"/>
        </w:rPr>
        <w:drawing>
          <wp:inline distT="0" distB="0" distL="0" distR="0" wp14:anchorId="61F4CB1A" wp14:editId="57CB989D">
            <wp:extent cx="180000" cy="180000"/>
            <wp:effectExtent l="0" t="0" r="0" b="0"/>
            <wp:docPr id="2" name="Gráfico 2" descr="Piso superior contorn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ráfico 130" descr="Piso superior contorno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2F6D" w14:textId="6C6490C5" w:rsidR="00A1577D" w:rsidRDefault="00A1577D" w:rsidP="00603197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6912C030" w14:textId="1A99FE3E" w:rsidR="00E245B1" w:rsidRPr="00A1577D" w:rsidRDefault="00E245B1" w:rsidP="00603197">
      <w:pPr>
        <w:pStyle w:val="NormalWeb"/>
        <w:spacing w:before="0" w:beforeAutospacing="0" w:after="0" w:afterAutospacing="0"/>
        <w:rPr>
          <w:sz w:val="22"/>
          <w:szCs w:val="22"/>
        </w:rPr>
      </w:pPr>
      <w:r>
        <w:rPr>
          <w:sz w:val="22"/>
          <w:szCs w:val="22"/>
        </w:rPr>
        <w:t xml:space="preserve">La opción de añadir la distinción </w:t>
      </w:r>
      <w:r w:rsidR="00E303A2">
        <w:rPr>
          <w:sz w:val="22"/>
          <w:szCs w:val="22"/>
        </w:rPr>
        <w:t>entre cliente y proveedor se quitó de Odoo en la versión 1</w:t>
      </w:r>
      <w:r w:rsidR="00A1618C">
        <w:rPr>
          <w:sz w:val="22"/>
          <w:szCs w:val="22"/>
        </w:rPr>
        <w:t>3</w:t>
      </w:r>
      <w:r w:rsidR="00E303A2">
        <w:rPr>
          <w:sz w:val="22"/>
          <w:szCs w:val="22"/>
        </w:rPr>
        <w:t>.</w:t>
      </w:r>
    </w:p>
    <w:p w14:paraId="1AC32340" w14:textId="5593B1BB" w:rsidR="00A1577D" w:rsidRDefault="00A1577D" w:rsidP="00603197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A1577D">
        <w:rPr>
          <w:sz w:val="22"/>
          <w:szCs w:val="22"/>
        </w:rPr>
        <w:t>Aparente</w:t>
      </w:r>
      <w:r>
        <w:rPr>
          <w:sz w:val="22"/>
          <w:szCs w:val="22"/>
        </w:rPr>
        <w:t>mente</w:t>
      </w:r>
      <w:r w:rsidR="00CF74FD">
        <w:rPr>
          <w:sz w:val="22"/>
          <w:szCs w:val="22"/>
        </w:rPr>
        <w:t xml:space="preserve"> no hay forma de saber si un contacto o una empresa es un cliente o un proveedor.</w:t>
      </w:r>
    </w:p>
    <w:p w14:paraId="5B0B3A25" w14:textId="1675DBCF" w:rsidR="00FC5214" w:rsidRDefault="00FC5214" w:rsidP="00603197">
      <w:pPr>
        <w:pStyle w:val="NormalWeb"/>
        <w:spacing w:before="0" w:beforeAutospacing="0" w:after="0" w:afterAutospacing="0"/>
        <w:rPr>
          <w:sz w:val="22"/>
          <w:szCs w:val="22"/>
        </w:rPr>
      </w:pPr>
      <w:r>
        <w:rPr>
          <w:sz w:val="22"/>
          <w:szCs w:val="22"/>
        </w:rPr>
        <w:t xml:space="preserve">En los modelos </w:t>
      </w:r>
      <w:r w:rsidRPr="00CD0D50">
        <w:rPr>
          <w:rFonts w:ascii="Courier New" w:hAnsi="Courier New" w:cs="Courier New"/>
          <w:sz w:val="18"/>
          <w:szCs w:val="18"/>
        </w:rPr>
        <w:t>res.partner</w:t>
      </w:r>
      <w:r>
        <w:rPr>
          <w:sz w:val="22"/>
          <w:szCs w:val="22"/>
        </w:rPr>
        <w:t xml:space="preserve"> y </w:t>
      </w:r>
      <w:r w:rsidR="00CD0D50" w:rsidRPr="00CD0D50">
        <w:rPr>
          <w:rFonts w:ascii="Courier New" w:hAnsi="Courier New" w:cs="Courier New"/>
          <w:sz w:val="18"/>
          <w:szCs w:val="18"/>
        </w:rPr>
        <w:t>res.partner.company</w:t>
      </w:r>
      <w:r w:rsidR="00CD0D50">
        <w:rPr>
          <w:sz w:val="22"/>
          <w:szCs w:val="22"/>
        </w:rPr>
        <w:t xml:space="preserve"> no figura ningún campo que guarde la información de si es cliente o proveedor.</w:t>
      </w:r>
    </w:p>
    <w:p w14:paraId="45850AE8" w14:textId="5FE1D659" w:rsidR="004855A2" w:rsidRDefault="004855A2" w:rsidP="00603197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6D07D806" w14:textId="6D379BE3" w:rsidR="004855A2" w:rsidRDefault="004855A2" w:rsidP="00603197">
      <w:pPr>
        <w:pStyle w:val="NormalWeb"/>
        <w:spacing w:before="0" w:beforeAutospacing="0" w:after="0" w:afterAutospacing="0"/>
        <w:rPr>
          <w:sz w:val="22"/>
          <w:szCs w:val="22"/>
        </w:rPr>
      </w:pPr>
      <w:r>
        <w:rPr>
          <w:sz w:val="22"/>
          <w:szCs w:val="22"/>
        </w:rPr>
        <w:t xml:space="preserve">Cualquier registro guardado en </w:t>
      </w:r>
      <w:r w:rsidR="007B6A3C">
        <w:rPr>
          <w:sz w:val="22"/>
          <w:szCs w:val="22"/>
        </w:rPr>
        <w:t>res.partner se muestra como “</w:t>
      </w:r>
      <w:r w:rsidR="00A1618C">
        <w:rPr>
          <w:sz w:val="22"/>
          <w:szCs w:val="22"/>
        </w:rPr>
        <w:t>contacto</w:t>
      </w:r>
      <w:r w:rsidR="007B6A3C">
        <w:rPr>
          <w:sz w:val="22"/>
          <w:szCs w:val="22"/>
        </w:rPr>
        <w:t>”</w:t>
      </w:r>
      <w:r w:rsidR="00A1618C">
        <w:rPr>
          <w:sz w:val="22"/>
          <w:szCs w:val="22"/>
        </w:rPr>
        <w:t>, no importa si es cliente o proveedor, de hecho, puede ser ambos</w:t>
      </w:r>
      <w:r w:rsidR="00261157">
        <w:rPr>
          <w:sz w:val="22"/>
          <w:szCs w:val="22"/>
        </w:rPr>
        <w:t>, o ninguno,</w:t>
      </w:r>
      <w:r w:rsidR="00A1618C">
        <w:rPr>
          <w:sz w:val="22"/>
          <w:szCs w:val="22"/>
        </w:rPr>
        <w:t xml:space="preserve"> simultáneamente.</w:t>
      </w:r>
    </w:p>
    <w:p w14:paraId="0F9B046F" w14:textId="15814040" w:rsidR="000679BE" w:rsidRDefault="003E2A92" w:rsidP="003E2A92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679BE">
        <w:rPr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6FEDC6B7" wp14:editId="38AA9235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4591050" cy="1936115"/>
            <wp:effectExtent l="0" t="0" r="0" b="6985"/>
            <wp:wrapTight wrapText="bothSides">
              <wp:wrapPolygon edited="0">
                <wp:start x="0" y="0"/>
                <wp:lineTo x="0" y="21465"/>
                <wp:lineTo x="21510" y="21465"/>
                <wp:lineTo x="21510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BCDBC" w14:textId="12B06E39" w:rsidR="000679BE" w:rsidRDefault="000679BE" w:rsidP="000679BE">
      <w:pPr>
        <w:pStyle w:val="NormalWeb"/>
        <w:spacing w:before="0" w:beforeAutospacing="0" w:after="0" w:afterAutospacing="0"/>
        <w:jc w:val="center"/>
        <w:rPr>
          <w:sz w:val="22"/>
          <w:szCs w:val="22"/>
        </w:rPr>
      </w:pPr>
    </w:p>
    <w:p w14:paraId="3AB4F105" w14:textId="3447DD45" w:rsidR="004855A2" w:rsidRDefault="004855A2" w:rsidP="00603197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44005FAE" w14:textId="614F3629" w:rsidR="003E2A92" w:rsidRDefault="003E2A92" w:rsidP="00603197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36DDB9F5" w14:textId="7333B787" w:rsidR="003E2A92" w:rsidRDefault="003E2A92" w:rsidP="00603197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2214B9D8" w14:textId="102A5A6E" w:rsidR="003E2A92" w:rsidRDefault="003E2A92" w:rsidP="00603197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43DBE1F6" w14:textId="65787674" w:rsidR="003E2A92" w:rsidRDefault="003E2A92" w:rsidP="00603197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5965230B" w14:textId="17FE5436" w:rsidR="003E2A92" w:rsidRDefault="003E2A92" w:rsidP="00603197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12F14EB9" w14:textId="4E65BE09" w:rsidR="003E2A92" w:rsidRDefault="003E2A92" w:rsidP="00603197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30384D44" w14:textId="7AF8F60D" w:rsidR="003E2A92" w:rsidRDefault="003E2A92" w:rsidP="00603197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3C045472" w14:textId="0D287FD8" w:rsidR="003E2A92" w:rsidRDefault="003E2A92" w:rsidP="00603197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66A9E5EF" w14:textId="4B451D67" w:rsidR="003E2A92" w:rsidRDefault="003E2A92" w:rsidP="00603197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1ABC4C77" w14:textId="63FEC541" w:rsidR="003E2A92" w:rsidRDefault="003E2A92" w:rsidP="00603197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0F9F18B8" w14:textId="753D8E8B" w:rsidR="00603197" w:rsidRDefault="00603197" w:rsidP="002C5601">
      <w:pPr>
        <w:rPr>
          <w:rFonts w:cs="Times New Roman"/>
          <w:sz w:val="20"/>
          <w:szCs w:val="20"/>
        </w:rPr>
      </w:pPr>
    </w:p>
    <w:p w14:paraId="2B5D9B39" w14:textId="77777777" w:rsidR="000203C4" w:rsidRDefault="00DB0330" w:rsidP="002C5601">
      <w:pPr>
        <w:rPr>
          <w:rFonts w:cs="Times New Roman"/>
          <w:sz w:val="22"/>
        </w:rPr>
      </w:pPr>
      <w:r>
        <w:rPr>
          <w:rFonts w:cs="Times New Roman"/>
          <w:sz w:val="22"/>
        </w:rPr>
        <w:t>La</w:t>
      </w:r>
      <w:r w:rsidR="00B71185">
        <w:rPr>
          <w:rFonts w:cs="Times New Roman"/>
          <w:sz w:val="22"/>
        </w:rPr>
        <w:t xml:space="preserve"> forma de crear clientes</w:t>
      </w:r>
      <w:r>
        <w:rPr>
          <w:rFonts w:cs="Times New Roman"/>
          <w:sz w:val="22"/>
        </w:rPr>
        <w:t xml:space="preserve"> y proveedores</w:t>
      </w:r>
      <w:r w:rsidR="00B71185">
        <w:rPr>
          <w:rFonts w:cs="Times New Roman"/>
          <w:sz w:val="22"/>
        </w:rPr>
        <w:t xml:space="preserve"> de forma directa es a través de</w:t>
      </w:r>
      <w:r>
        <w:rPr>
          <w:rFonts w:cs="Times New Roman"/>
          <w:sz w:val="22"/>
        </w:rPr>
        <w:t xml:space="preserve"> los</w:t>
      </w:r>
      <w:r w:rsidR="00B71185">
        <w:rPr>
          <w:rFonts w:cs="Times New Roman"/>
          <w:sz w:val="22"/>
        </w:rPr>
        <w:t xml:space="preserve"> módulo</w:t>
      </w:r>
      <w:r>
        <w:rPr>
          <w:rFonts w:cs="Times New Roman"/>
          <w:sz w:val="22"/>
        </w:rPr>
        <w:t>s</w:t>
      </w:r>
      <w:r w:rsidR="00B71185">
        <w:rPr>
          <w:rFonts w:cs="Times New Roman"/>
          <w:sz w:val="22"/>
        </w:rPr>
        <w:t xml:space="preserve"> </w:t>
      </w:r>
    </w:p>
    <w:p w14:paraId="13ACCA20" w14:textId="77777777" w:rsidR="000203C4" w:rsidRDefault="00C6025C" w:rsidP="000203C4">
      <w:pPr>
        <w:pStyle w:val="Prrafodelista"/>
        <w:numPr>
          <w:ilvl w:val="0"/>
          <w:numId w:val="36"/>
        </w:numPr>
        <w:rPr>
          <w:rFonts w:cs="Times New Roman"/>
          <w:sz w:val="22"/>
        </w:rPr>
      </w:pPr>
      <w:r w:rsidRPr="000203C4">
        <w:rPr>
          <w:rFonts w:cs="Times New Roman"/>
          <w:i/>
          <w:iCs/>
          <w:sz w:val="22"/>
        </w:rPr>
        <w:t xml:space="preserve">Ventas </w:t>
      </w:r>
      <w:r w:rsidRPr="00C6025C">
        <w:sym w:font="Wingdings" w:char="F0E0"/>
      </w:r>
      <w:r w:rsidRPr="000203C4">
        <w:rPr>
          <w:rFonts w:cs="Times New Roman"/>
          <w:i/>
          <w:iCs/>
          <w:sz w:val="22"/>
        </w:rPr>
        <w:t xml:space="preserve"> Pedidos </w:t>
      </w:r>
      <w:r w:rsidRPr="00C6025C">
        <w:sym w:font="Wingdings" w:char="F0E0"/>
      </w:r>
      <w:r w:rsidRPr="000203C4">
        <w:rPr>
          <w:rFonts w:cs="Times New Roman"/>
          <w:i/>
          <w:iCs/>
          <w:sz w:val="22"/>
        </w:rPr>
        <w:t xml:space="preserve"> Clientes </w:t>
      </w:r>
      <w:r w:rsidRPr="00C6025C">
        <w:sym w:font="Wingdings" w:char="F0E0"/>
      </w:r>
      <w:r w:rsidRPr="000203C4">
        <w:rPr>
          <w:rFonts w:cs="Times New Roman"/>
          <w:i/>
          <w:iCs/>
          <w:sz w:val="22"/>
        </w:rPr>
        <w:t xml:space="preserve"> Crear</w:t>
      </w:r>
      <w:r w:rsidR="00DB0330" w:rsidRPr="000203C4">
        <w:rPr>
          <w:rFonts w:cs="Times New Roman"/>
          <w:i/>
          <w:iCs/>
          <w:sz w:val="22"/>
        </w:rPr>
        <w:t xml:space="preserve"> </w:t>
      </w:r>
    </w:p>
    <w:p w14:paraId="45A381E7" w14:textId="42CD7739" w:rsidR="00333A12" w:rsidRPr="000203C4" w:rsidRDefault="00913A6F" w:rsidP="000203C4">
      <w:pPr>
        <w:pStyle w:val="Prrafodelista"/>
        <w:numPr>
          <w:ilvl w:val="0"/>
          <w:numId w:val="36"/>
        </w:numPr>
        <w:rPr>
          <w:rFonts w:cs="Times New Roman"/>
          <w:sz w:val="22"/>
        </w:rPr>
      </w:pPr>
      <w:r w:rsidRPr="000203C4">
        <w:rPr>
          <w:rFonts w:cs="Times New Roman"/>
          <w:i/>
          <w:iCs/>
          <w:sz w:val="22"/>
        </w:rPr>
        <w:t>Compras</w:t>
      </w:r>
      <w:r w:rsidR="00DB0330" w:rsidRPr="000203C4">
        <w:rPr>
          <w:rFonts w:cs="Times New Roman"/>
          <w:i/>
          <w:iCs/>
          <w:sz w:val="22"/>
        </w:rPr>
        <w:t xml:space="preserve"> </w:t>
      </w:r>
      <w:r w:rsidR="00DB0330" w:rsidRPr="00C6025C">
        <w:sym w:font="Wingdings" w:char="F0E0"/>
      </w:r>
      <w:r w:rsidR="00DB0330" w:rsidRPr="000203C4">
        <w:rPr>
          <w:rFonts w:cs="Times New Roman"/>
          <w:i/>
          <w:iCs/>
          <w:sz w:val="22"/>
        </w:rPr>
        <w:t xml:space="preserve"> Pedidos </w:t>
      </w:r>
      <w:r w:rsidR="00DB0330" w:rsidRPr="00C6025C">
        <w:sym w:font="Wingdings" w:char="F0E0"/>
      </w:r>
      <w:r w:rsidR="00DB0330" w:rsidRPr="000203C4">
        <w:rPr>
          <w:rFonts w:cs="Times New Roman"/>
          <w:i/>
          <w:iCs/>
          <w:sz w:val="22"/>
        </w:rPr>
        <w:t xml:space="preserve"> Clientes </w:t>
      </w:r>
      <w:r w:rsidR="00DB0330" w:rsidRPr="00C6025C">
        <w:sym w:font="Wingdings" w:char="F0E0"/>
      </w:r>
      <w:r w:rsidR="00DB0330" w:rsidRPr="000203C4">
        <w:rPr>
          <w:rFonts w:cs="Times New Roman"/>
          <w:i/>
          <w:iCs/>
          <w:sz w:val="22"/>
        </w:rPr>
        <w:t xml:space="preserve"> Crear</w:t>
      </w:r>
    </w:p>
    <w:p w14:paraId="27CC7DE0" w14:textId="7C3059A3" w:rsidR="00333A12" w:rsidRDefault="00F47EF0" w:rsidP="002C5601">
      <w:pPr>
        <w:rPr>
          <w:rFonts w:cs="Times New Roman"/>
          <w:sz w:val="20"/>
          <w:szCs w:val="20"/>
        </w:rPr>
      </w:pPr>
      <w:r w:rsidRPr="00F47EF0">
        <w:rPr>
          <w:rFonts w:cs="Times New Roman"/>
          <w:noProof/>
          <w:sz w:val="22"/>
        </w:rPr>
        <w:drawing>
          <wp:anchor distT="0" distB="0" distL="114300" distR="114300" simplePos="0" relativeHeight="251661312" behindDoc="1" locked="0" layoutInCell="1" allowOverlap="1" wp14:anchorId="2545D969" wp14:editId="02B7C690">
            <wp:simplePos x="0" y="0"/>
            <wp:positionH relativeFrom="margin">
              <wp:posOffset>3118485</wp:posOffset>
            </wp:positionH>
            <wp:positionV relativeFrom="paragraph">
              <wp:posOffset>236855</wp:posOffset>
            </wp:positionV>
            <wp:extent cx="3519805" cy="1924050"/>
            <wp:effectExtent l="0" t="0" r="4445" b="0"/>
            <wp:wrapTight wrapText="bothSides">
              <wp:wrapPolygon edited="0">
                <wp:start x="0" y="0"/>
                <wp:lineTo x="0" y="21386"/>
                <wp:lineTo x="21510" y="21386"/>
                <wp:lineTo x="21510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2DC75" w14:textId="516A75A7" w:rsidR="0030522E" w:rsidRDefault="000203C4" w:rsidP="002C5601">
      <w:pPr>
        <w:rPr>
          <w:rFonts w:cs="Times New Roman"/>
          <w:sz w:val="22"/>
        </w:rPr>
      </w:pPr>
      <w:r w:rsidRPr="000203C4">
        <w:rPr>
          <w:rFonts w:cs="Times New Roman"/>
          <w:sz w:val="22"/>
        </w:rPr>
        <w:t>¿Y c</w:t>
      </w:r>
      <w:r>
        <w:rPr>
          <w:rFonts w:cs="Times New Roman"/>
          <w:sz w:val="22"/>
        </w:rPr>
        <w:t xml:space="preserve">ómo se identifican? Odoo marca los campos </w:t>
      </w:r>
      <w:r w:rsidRPr="0030522E">
        <w:rPr>
          <w:rFonts w:ascii="Courier New" w:hAnsi="Courier New" w:cs="Courier New"/>
          <w:sz w:val="18"/>
          <w:szCs w:val="18"/>
        </w:rPr>
        <w:t>res_partner.suppl</w:t>
      </w:r>
      <w:r w:rsidR="005E1836" w:rsidRPr="0030522E">
        <w:rPr>
          <w:rFonts w:ascii="Courier New" w:hAnsi="Courier New" w:cs="Courier New"/>
          <w:sz w:val="18"/>
          <w:szCs w:val="18"/>
        </w:rPr>
        <w:t>er_rank</w:t>
      </w:r>
      <w:r w:rsidR="005E1836">
        <w:rPr>
          <w:rFonts w:cs="Times New Roman"/>
          <w:sz w:val="22"/>
        </w:rPr>
        <w:t xml:space="preserve"> y </w:t>
      </w:r>
      <w:r w:rsidR="005E1836" w:rsidRPr="0030522E">
        <w:rPr>
          <w:rFonts w:ascii="Courier New" w:hAnsi="Courier New" w:cs="Courier New"/>
          <w:sz w:val="18"/>
          <w:szCs w:val="18"/>
        </w:rPr>
        <w:t>res_partner.customer_rank</w:t>
      </w:r>
      <w:r w:rsidR="005E1836">
        <w:rPr>
          <w:rFonts w:cs="Times New Roman"/>
          <w:sz w:val="22"/>
        </w:rPr>
        <w:t xml:space="preserve"> </w:t>
      </w:r>
      <w:r w:rsidR="00210A20">
        <w:rPr>
          <w:rFonts w:cs="Times New Roman"/>
          <w:sz w:val="22"/>
        </w:rPr>
        <w:t>con “1” o un número mayor si se corresponde con proveedor o cliente respectivamente.</w:t>
      </w:r>
      <w:r w:rsidR="008C1265">
        <w:rPr>
          <w:rFonts w:cs="Times New Roman"/>
          <w:sz w:val="22"/>
        </w:rPr>
        <w:t xml:space="preserve"> </w:t>
      </w:r>
    </w:p>
    <w:p w14:paraId="096E6C3F" w14:textId="06208E61" w:rsidR="000203C4" w:rsidRPr="000203C4" w:rsidRDefault="008C1265" w:rsidP="002C5601">
      <w:pPr>
        <w:rPr>
          <w:rFonts w:cs="Times New Roman"/>
          <w:sz w:val="22"/>
        </w:rPr>
      </w:pPr>
      <w:r>
        <w:rPr>
          <w:rFonts w:cs="Times New Roman"/>
          <w:sz w:val="22"/>
        </w:rPr>
        <w:t>Si ambos campos tienen un valor mayor que 0, pues el contacto es tanto cliente como proveedor.</w:t>
      </w:r>
    </w:p>
    <w:p w14:paraId="59DED153" w14:textId="2E8B2B5E" w:rsidR="00333A12" w:rsidRDefault="002D188C" w:rsidP="002C5601">
      <w:pPr>
        <w:rPr>
          <w:rFonts w:cs="Times New Roman"/>
          <w:sz w:val="22"/>
        </w:rPr>
      </w:pPr>
      <w:r>
        <w:rPr>
          <w:rFonts w:cs="Times New Roman"/>
          <w:sz w:val="22"/>
        </w:rPr>
        <w:t>Si los dos campos son 0, pues no es ni cliente ni proveedor.</w:t>
      </w:r>
      <w:r>
        <w:rPr>
          <w:rFonts w:cs="Times New Roman"/>
          <w:sz w:val="22"/>
        </w:rPr>
        <w:br/>
      </w:r>
    </w:p>
    <w:p w14:paraId="2C0B7F1B" w14:textId="43EB5074" w:rsidR="002D188C" w:rsidRPr="000203C4" w:rsidRDefault="002D188C" w:rsidP="002C5601">
      <w:pPr>
        <w:rPr>
          <w:rFonts w:cs="Times New Roman"/>
          <w:sz w:val="22"/>
        </w:rPr>
      </w:pPr>
      <w:r>
        <w:rPr>
          <w:rFonts w:cs="Times New Roman"/>
          <w:sz w:val="22"/>
        </w:rPr>
        <w:t>Estos valores se actualizan</w:t>
      </w:r>
      <w:r w:rsidR="00822E59">
        <w:rPr>
          <w:rFonts w:cs="Times New Roman"/>
          <w:sz w:val="22"/>
        </w:rPr>
        <w:t xml:space="preserve"> automáticamente</w:t>
      </w:r>
      <w:r>
        <w:rPr>
          <w:rFonts w:cs="Times New Roman"/>
          <w:sz w:val="22"/>
        </w:rPr>
        <w:t xml:space="preserve"> cuando el contacto realiza alguna transacción, pasando a se</w:t>
      </w:r>
      <w:r w:rsidR="00C00F90">
        <w:rPr>
          <w:rFonts w:cs="Times New Roman"/>
          <w:sz w:val="22"/>
        </w:rPr>
        <w:t>r</w:t>
      </w:r>
      <w:r>
        <w:rPr>
          <w:rFonts w:cs="Times New Roman"/>
          <w:sz w:val="22"/>
        </w:rPr>
        <w:t xml:space="preserve"> cliente o proveedor automáticamente.</w:t>
      </w:r>
    </w:p>
    <w:p w14:paraId="33C7FC53" w14:textId="1A27D53F" w:rsidR="00333A12" w:rsidRPr="000203C4" w:rsidRDefault="00333A12" w:rsidP="002C5601">
      <w:pPr>
        <w:rPr>
          <w:rFonts w:cs="Times New Roman"/>
          <w:sz w:val="22"/>
        </w:rPr>
      </w:pPr>
    </w:p>
    <w:p w14:paraId="4E4BC187" w14:textId="77777777" w:rsidR="00FF3B46" w:rsidRDefault="00FF3B46">
      <w:pPr>
        <w:rPr>
          <w:rFonts w:cs="Times New Roman"/>
          <w:sz w:val="22"/>
        </w:rPr>
      </w:pPr>
    </w:p>
    <w:p w14:paraId="4322D3CB" w14:textId="77777777" w:rsidR="00FF3B46" w:rsidRDefault="00FF3B46">
      <w:pPr>
        <w:rPr>
          <w:rFonts w:cs="Times New Roman"/>
          <w:sz w:val="22"/>
        </w:rPr>
      </w:pPr>
    </w:p>
    <w:p w14:paraId="3FD900EC" w14:textId="77777777" w:rsidR="00FF3B46" w:rsidRDefault="00FF3B46">
      <w:pPr>
        <w:rPr>
          <w:rFonts w:cs="Times New Roman"/>
          <w:sz w:val="22"/>
        </w:rPr>
      </w:pPr>
    </w:p>
    <w:p w14:paraId="7A0995E2" w14:textId="77777777" w:rsidR="00FF3B46" w:rsidRDefault="00FF3B46">
      <w:pPr>
        <w:rPr>
          <w:rFonts w:cs="Times New Roman"/>
          <w:sz w:val="22"/>
        </w:rPr>
      </w:pPr>
    </w:p>
    <w:p w14:paraId="2EC1D95E" w14:textId="482C5BDC" w:rsidR="00AF276D" w:rsidRDefault="00AF276D">
      <w:pPr>
        <w:rPr>
          <w:rFonts w:cs="Times New Roman"/>
          <w:sz w:val="22"/>
        </w:rPr>
      </w:pPr>
      <w:r>
        <w:rPr>
          <w:rFonts w:cs="Times New Roman"/>
          <w:sz w:val="22"/>
        </w:rPr>
        <w:br w:type="page"/>
      </w:r>
    </w:p>
    <w:p w14:paraId="68CCD957" w14:textId="77777777" w:rsidR="00C00F90" w:rsidRDefault="00C00F90">
      <w:pPr>
        <w:rPr>
          <w:rFonts w:cs="Times New Roman"/>
          <w:sz w:val="22"/>
        </w:rPr>
      </w:pPr>
    </w:p>
    <w:p w14:paraId="3BE309CE" w14:textId="274BD91B" w:rsidR="00AF276D" w:rsidRPr="00EE7D80" w:rsidRDefault="00C00F90">
      <w:pPr>
        <w:rPr>
          <w:rFonts w:cs="Times New Roman"/>
          <w:b/>
          <w:bCs/>
          <w:sz w:val="22"/>
        </w:rPr>
      </w:pPr>
      <w:bookmarkStart w:id="15" w:name="anexoCrearCampos"/>
      <w:r w:rsidRPr="00EE7D80">
        <w:rPr>
          <w:rFonts w:cs="Times New Roman"/>
          <w:b/>
          <w:bCs/>
          <w:sz w:val="22"/>
        </w:rPr>
        <w:t xml:space="preserve">Crear </w:t>
      </w:r>
      <w:bookmarkEnd w:id="15"/>
      <w:r w:rsidR="006E3B57" w:rsidRPr="00EE7D80">
        <w:rPr>
          <w:rFonts w:cs="Times New Roman"/>
          <w:b/>
          <w:bCs/>
          <w:sz w:val="22"/>
        </w:rPr>
        <w:t>campos</w:t>
      </w:r>
      <w:r w:rsidR="00D8413C" w:rsidRPr="00EE7D80">
        <w:rPr>
          <w:rFonts w:cs="Times New Roman"/>
          <w:b/>
          <w:bCs/>
          <w:sz w:val="22"/>
        </w:rPr>
        <w:t xml:space="preserve"> </w:t>
      </w:r>
      <w:r w:rsidR="00D8413C" w:rsidRPr="00D460E6">
        <w:rPr>
          <w:b/>
          <w:bCs/>
          <w:noProof/>
          <w:sz w:val="22"/>
        </w:rPr>
        <w:drawing>
          <wp:inline distT="0" distB="0" distL="0" distR="0" wp14:anchorId="742D739C" wp14:editId="5F49247A">
            <wp:extent cx="180000" cy="180000"/>
            <wp:effectExtent l="0" t="0" r="0" b="0"/>
            <wp:docPr id="7" name="Gráfico 7" descr="Piso superior contorn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ráfico 130" descr="Piso superior contorno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BACD" w14:textId="22965B87" w:rsidR="00A47496" w:rsidRDefault="00815311">
      <w:pPr>
        <w:rPr>
          <w:rFonts w:cs="Times New Roman"/>
          <w:sz w:val="22"/>
        </w:rPr>
      </w:pPr>
      <w:r>
        <w:rPr>
          <w:rFonts w:cs="Times New Roman"/>
          <w:noProof/>
          <w:sz w:val="22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7BED123B" wp14:editId="140955EF">
                <wp:simplePos x="0" y="0"/>
                <wp:positionH relativeFrom="column">
                  <wp:posOffset>0</wp:posOffset>
                </wp:positionH>
                <wp:positionV relativeFrom="paragraph">
                  <wp:posOffset>335915</wp:posOffset>
                </wp:positionV>
                <wp:extent cx="6645910" cy="5407025"/>
                <wp:effectExtent l="0" t="38100" r="21590" b="3175"/>
                <wp:wrapNone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5407025"/>
                          <a:chOff x="0" y="0"/>
                          <a:chExt cx="6645910" cy="5407025"/>
                        </a:xfrm>
                      </wpg:grpSpPr>
                      <wpg:grpSp>
                        <wpg:cNvPr id="42" name="Grupo 42"/>
                        <wpg:cNvGrpSpPr/>
                        <wpg:grpSpPr>
                          <a:xfrm>
                            <a:off x="133350" y="0"/>
                            <a:ext cx="6511290" cy="1649730"/>
                            <a:chOff x="-209550" y="-9525"/>
                            <a:chExt cx="6511290" cy="1649730"/>
                          </a:xfrm>
                        </wpg:grpSpPr>
                        <pic:pic xmlns:pic="http://schemas.openxmlformats.org/drawingml/2006/picture">
                          <pic:nvPicPr>
                            <pic:cNvPr id="32" name="Imagen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04925" y="0"/>
                              <a:ext cx="4996815" cy="13430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" name="Imagen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619125"/>
                              <a:ext cx="4619625" cy="1021080"/>
                            </a:xfrm>
                            <a:prstGeom prst="rect">
                              <a:avLst/>
                            </a:prstGeom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35" name="Bocadillo: rectángulo con esquinas redondeadas 35"/>
                          <wps:cNvSpPr/>
                          <wps:spPr>
                            <a:xfrm>
                              <a:off x="-209550" y="-9525"/>
                              <a:ext cx="990600" cy="457200"/>
                            </a:xfrm>
                            <a:prstGeom prst="wedgeRoundRectCallout">
                              <a:avLst>
                                <a:gd name="adj1" fmla="val -6351"/>
                                <a:gd name="adj2" fmla="val 213148"/>
                                <a:gd name="adj3" fmla="val 16667"/>
                              </a:avLst>
                            </a:prstGeom>
                            <a:solidFill>
                              <a:schemeClr val="accent1">
                                <a:alpha val="70000"/>
                              </a:schemeClr>
                            </a:solidFill>
                            <a:effectLst>
                              <a:outerShdw blurRad="50800" dist="38100" dir="8100000" algn="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9129CED" w14:textId="70FF3965" w:rsidR="005F2A60" w:rsidRPr="00FE4954" w:rsidRDefault="005F2A60" w:rsidP="005F2A60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0"/>
                                    <w:szCs w:val="1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4"/>
                                  </w:rPr>
                                  <w:t>2</w:t>
                                </w:r>
                                <w:r w:rsidRPr="00CA6DBF">
                                  <w:rPr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FFFFFF" w:themeColor="background1"/>
                                    <w:sz w:val="20"/>
                                    <w:szCs w:val="18"/>
                                  </w:rPr>
                                  <w:t>Crear.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Bocadillo: rectángulo con esquinas redondeadas 33"/>
                          <wps:cNvSpPr/>
                          <wps:spPr>
                            <a:xfrm>
                              <a:off x="3695700" y="19050"/>
                              <a:ext cx="2562225" cy="762000"/>
                            </a:xfrm>
                            <a:prstGeom prst="wedgeRoundRectCallout">
                              <a:avLst>
                                <a:gd name="adj1" fmla="val -3466"/>
                                <a:gd name="adj2" fmla="val 89398"/>
                                <a:gd name="adj3" fmla="val 16667"/>
                              </a:avLst>
                            </a:prstGeom>
                            <a:solidFill>
                              <a:schemeClr val="accent1">
                                <a:alpha val="70000"/>
                              </a:schemeClr>
                            </a:solidFill>
                            <a:effectLst>
                              <a:outerShdw blurRad="50800" dist="38100" dir="8100000" algn="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8BCBE39" w14:textId="0799CDB1" w:rsidR="00283B9A" w:rsidRPr="00FE4954" w:rsidRDefault="00283B9A" w:rsidP="00283B9A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0"/>
                                    <w:szCs w:val="18"/>
                                  </w:rPr>
                                </w:pPr>
                                <w:r w:rsidRPr="00CA6DBF">
                                  <w:rPr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4"/>
                                  </w:rPr>
                                  <w:t xml:space="preserve">1 </w:t>
                                </w:r>
                                <w:r w:rsidRPr="00FE4954">
                                  <w:rPr>
                                    <w:color w:val="FFFFFF" w:themeColor="background1"/>
                                    <w:sz w:val="20"/>
                                    <w:szCs w:val="18"/>
                                  </w:rPr>
                                  <w:t xml:space="preserve">Desde </w:t>
                                </w:r>
                                <w:r w:rsidR="00C72317">
                                  <w:rPr>
                                    <w:color w:val="FFFFFF" w:themeColor="background1"/>
                                    <w:sz w:val="20"/>
                                    <w:szCs w:val="18"/>
                                  </w:rPr>
                                  <w:t>Ajustes</w:t>
                                </w:r>
                                <w:r w:rsidR="00C72317" w:rsidRPr="00C72317">
                                  <w:rPr>
                                    <w:color w:val="FFFFFF" w:themeColor="background1"/>
                                    <w:sz w:val="20"/>
                                    <w:szCs w:val="18"/>
                                  </w:rPr>
                                  <w:sym w:font="Wingdings" w:char="F0E0"/>
                                </w:r>
                                <w:r w:rsidR="00C72317">
                                  <w:rPr>
                                    <w:color w:val="FFFFFF" w:themeColor="background1"/>
                                    <w:sz w:val="20"/>
                                    <w:szCs w:val="18"/>
                                  </w:rPr>
                                  <w:t>Técnico</w:t>
                                </w:r>
                                <w:r w:rsidR="00C72317" w:rsidRPr="00C72317">
                                  <w:rPr>
                                    <w:color w:val="FFFFFF" w:themeColor="background1"/>
                                    <w:sz w:val="20"/>
                                    <w:szCs w:val="18"/>
                                  </w:rPr>
                                  <w:sym w:font="Wingdings" w:char="F0E0"/>
                                </w:r>
                                <w:r w:rsidR="00C72317">
                                  <w:rPr>
                                    <w:color w:val="FFFFFF" w:themeColor="background1"/>
                                    <w:sz w:val="20"/>
                                    <w:szCs w:val="18"/>
                                  </w:rPr>
                                  <w:t>Campos se accede al formulario para crear</w:t>
                                </w:r>
                                <w:r w:rsidR="00C55318">
                                  <w:rPr>
                                    <w:color w:val="FFFFFF" w:themeColor="background1"/>
                                    <w:sz w:val="20"/>
                                    <w:szCs w:val="18"/>
                                  </w:rPr>
                                  <w:t xml:space="preserve"> </w:t>
                                </w:r>
                                <w:r w:rsidR="00C72317">
                                  <w:rPr>
                                    <w:color w:val="FFFFFF" w:themeColor="background1"/>
                                    <w:sz w:val="20"/>
                                    <w:szCs w:val="18"/>
                                  </w:rPr>
                                  <w:t xml:space="preserve"> los campos.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8" name="Grupo 48"/>
                        <wpg:cNvGrpSpPr/>
                        <wpg:grpSpPr>
                          <a:xfrm>
                            <a:off x="0" y="1914525"/>
                            <a:ext cx="6645910" cy="3492500"/>
                            <a:chOff x="0" y="0"/>
                            <a:chExt cx="6645910" cy="3492500"/>
                          </a:xfrm>
                        </wpg:grpSpPr>
                        <wpg:grpSp>
                          <wpg:cNvPr id="47" name="Grupo 47"/>
                          <wpg:cNvGrpSpPr/>
                          <wpg:grpSpPr>
                            <a:xfrm>
                              <a:off x="0" y="0"/>
                              <a:ext cx="6645910" cy="3492500"/>
                              <a:chOff x="0" y="0"/>
                              <a:chExt cx="6645910" cy="3492500"/>
                            </a:xfrm>
                          </wpg:grpSpPr>
                          <pic:pic xmlns:pic="http://schemas.openxmlformats.org/drawingml/2006/picture">
                            <pic:nvPicPr>
                              <pic:cNvPr id="44" name="Imagen 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645910" cy="34925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5" name="Bocadillo: rectángulo con esquinas redondeadas 45"/>
                            <wps:cNvSpPr/>
                            <wps:spPr>
                              <a:xfrm>
                                <a:off x="971550" y="314325"/>
                                <a:ext cx="4981575" cy="628650"/>
                              </a:xfrm>
                              <a:prstGeom prst="wedgeRoundRectCallout">
                                <a:avLst>
                                  <a:gd name="adj1" fmla="val -21681"/>
                                  <a:gd name="adj2" fmla="val 38148"/>
                                  <a:gd name="adj3" fmla="val 16667"/>
                                </a:avLst>
                              </a:prstGeom>
                              <a:solidFill>
                                <a:schemeClr val="accent1">
                                  <a:alpha val="70000"/>
                                </a:schemeClr>
                              </a:solidFill>
                              <a:effectLst>
                                <a:outerShdw blurRad="50800" dist="381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295CAF" w14:textId="756A2DB5" w:rsidR="00575A7B" w:rsidRDefault="00FA4C7A" w:rsidP="00575A7B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0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0"/>
                                      <w:szCs w:val="18"/>
                                    </w:rPr>
                                    <w:t>Rellenamos los campos necesarios</w:t>
                                  </w:r>
                                  <w:r w:rsidR="00575A7B">
                                    <w:rPr>
                                      <w:color w:val="FFFFFF" w:themeColor="background1"/>
                                      <w:sz w:val="20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05685EA9" w14:textId="07E55D69" w:rsidR="00815311" w:rsidRPr="00FE4954" w:rsidRDefault="00815311" w:rsidP="00575A7B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0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0"/>
                                      <w:szCs w:val="18"/>
                                    </w:rPr>
                                    <w:t>El nombre del modelo es product_template, pero se muestra como “Plantilla de producto”.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6" name="Rectángulo: esquinas redondeadas 46"/>
                          <wps:cNvSpPr/>
                          <wps:spPr>
                            <a:xfrm>
                              <a:off x="95250" y="1009650"/>
                              <a:ext cx="6162675" cy="676275"/>
                            </a:xfrm>
                            <a:prstGeom prst="roundRect">
                              <a:avLst/>
                            </a:prstGeom>
                            <a:noFill/>
                            <a:ln w="285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ED123B" id="Grupo 49" o:spid="_x0000_s1045" style="position:absolute;margin-left:0;margin-top:26.45pt;width:523.3pt;height:425.75pt;z-index:251705344" coordsize="66459,54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">
                <v:group id="Grupo 42" o:spid="_x0000_s1046" style="position:absolute;left:1333;width:65113;height:16497" coordorigin="-2095,-95" coordsize="65112,1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Imagen 32" o:spid="_x0000_s1047" type="#_x0000_t75" style="position:absolute;left:13049;width:49968;height:1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">
                    <v:imagedata r:id="rId50" o:title=""/>
                  </v:shape>
                  <v:shape id="Imagen 34" o:spid="_x0000_s1048" type="#_x0000_t75" style="position:absolute;top:6191;width:46196;height:10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">
                    <v:imagedata r:id="rId51" o:title=""/>
                    <v:shadow on="t" color="black" opacity="26214f" origin="-.5,-.5" offset=".74836mm,.74836mm"/>
                  </v:shape>
                  <v:shape id="Bocadillo: rectángulo con esquinas redondeadas 35" o:spid="_x0000_s1049" type="#_x0000_t62" style="position:absolute;left:-2095;top:-95;width:9905;height:4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" adj="9428,56840" fillcolor="#4472c4 [3204]" strokecolor="#1f3763 [1604]" strokeweight="1pt">
                    <v:fill opacity="46003f"/>
                    <v:shadow on="t" color="black" opacity="26214f" origin=".5,-.5" offset="-.74836mm,.74836mm"/>
                    <v:textbox>
                      <w:txbxContent>
                        <w:p w14:paraId="29129CED" w14:textId="70FF3965" w:rsidR="005F2A60" w:rsidRPr="00FE4954" w:rsidRDefault="005F2A60" w:rsidP="005F2A60">
                          <w:pPr>
                            <w:jc w:val="center"/>
                            <w:rPr>
                              <w:color w:val="FFFFFF" w:themeColor="background1"/>
                              <w:sz w:val="20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48"/>
                              <w:szCs w:val="44"/>
                            </w:rPr>
                            <w:t>2</w:t>
                          </w:r>
                          <w:r w:rsidRPr="00CA6DBF">
                            <w:rPr>
                              <w:b/>
                              <w:bCs/>
                              <w:color w:val="FFFFFF" w:themeColor="background1"/>
                              <w:sz w:val="48"/>
                              <w:szCs w:val="44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20"/>
                              <w:szCs w:val="18"/>
                            </w:rPr>
                            <w:t>Crear.</w:t>
                          </w:r>
                        </w:p>
                      </w:txbxContent>
                    </v:textbox>
                  </v:shape>
                  <v:shape id="Bocadillo: rectángulo con esquinas redondeadas 33" o:spid="_x0000_s1050" type="#_x0000_t62" style="position:absolute;left:36957;top:190;width:25622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" adj="10051,30110" fillcolor="#4472c4 [3204]" strokecolor="#1f3763 [1604]" strokeweight="1pt">
                    <v:fill opacity="46003f"/>
                    <v:shadow on="t" color="black" opacity="26214f" origin=".5,-.5" offset="-.74836mm,.74836mm"/>
                    <v:textbox>
                      <w:txbxContent>
                        <w:p w14:paraId="58BCBE39" w14:textId="0799CDB1" w:rsidR="00283B9A" w:rsidRPr="00FE4954" w:rsidRDefault="00283B9A" w:rsidP="00283B9A">
                          <w:pPr>
                            <w:jc w:val="center"/>
                            <w:rPr>
                              <w:color w:val="FFFFFF" w:themeColor="background1"/>
                              <w:sz w:val="20"/>
                              <w:szCs w:val="18"/>
                            </w:rPr>
                          </w:pPr>
                          <w:r w:rsidRPr="00CA6DBF">
                            <w:rPr>
                              <w:b/>
                              <w:bCs/>
                              <w:color w:val="FFFFFF" w:themeColor="background1"/>
                              <w:sz w:val="48"/>
                              <w:szCs w:val="44"/>
                            </w:rPr>
                            <w:t xml:space="preserve">1 </w:t>
                          </w:r>
                          <w:r w:rsidRPr="00FE4954">
                            <w:rPr>
                              <w:color w:val="FFFFFF" w:themeColor="background1"/>
                              <w:sz w:val="20"/>
                              <w:szCs w:val="18"/>
                            </w:rPr>
                            <w:t xml:space="preserve">Desde </w:t>
                          </w:r>
                          <w:r w:rsidR="00C72317">
                            <w:rPr>
                              <w:color w:val="FFFFFF" w:themeColor="background1"/>
                              <w:sz w:val="20"/>
                              <w:szCs w:val="18"/>
                            </w:rPr>
                            <w:t>Ajustes</w:t>
                          </w:r>
                          <w:r w:rsidR="00C72317" w:rsidRPr="00C72317">
                            <w:rPr>
                              <w:color w:val="FFFFFF" w:themeColor="background1"/>
                              <w:sz w:val="20"/>
                              <w:szCs w:val="18"/>
                            </w:rPr>
                            <w:sym w:font="Wingdings" w:char="F0E0"/>
                          </w:r>
                          <w:r w:rsidR="00C72317">
                            <w:rPr>
                              <w:color w:val="FFFFFF" w:themeColor="background1"/>
                              <w:sz w:val="20"/>
                              <w:szCs w:val="18"/>
                            </w:rPr>
                            <w:t>Técnico</w:t>
                          </w:r>
                          <w:r w:rsidR="00C72317" w:rsidRPr="00C72317">
                            <w:rPr>
                              <w:color w:val="FFFFFF" w:themeColor="background1"/>
                              <w:sz w:val="20"/>
                              <w:szCs w:val="18"/>
                            </w:rPr>
                            <w:sym w:font="Wingdings" w:char="F0E0"/>
                          </w:r>
                          <w:r w:rsidR="00C72317">
                            <w:rPr>
                              <w:color w:val="FFFFFF" w:themeColor="background1"/>
                              <w:sz w:val="20"/>
                              <w:szCs w:val="18"/>
                            </w:rPr>
                            <w:t>Campos se accede al formulario para crear</w:t>
                          </w:r>
                          <w:r w:rsidR="00C55318">
                            <w:rPr>
                              <w:color w:val="FFFFFF" w:themeColor="background1"/>
                              <w:sz w:val="20"/>
                              <w:szCs w:val="18"/>
                            </w:rPr>
                            <w:t xml:space="preserve"> </w:t>
                          </w:r>
                          <w:r w:rsidR="00C72317">
                            <w:rPr>
                              <w:color w:val="FFFFFF" w:themeColor="background1"/>
                              <w:sz w:val="20"/>
                              <w:szCs w:val="18"/>
                            </w:rPr>
                            <w:t xml:space="preserve"> los campos.</w:t>
                          </w:r>
                        </w:p>
                      </w:txbxContent>
                    </v:textbox>
                  </v:shape>
                </v:group>
                <v:group id="Grupo 48" o:spid="_x0000_s1051" style="position:absolute;top:19145;width:66459;height:34925" coordsize="66459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group id="Grupo 47" o:spid="_x0000_s1052" style="position:absolute;width:66459;height:34925" coordsize="66459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<v:shape id="Imagen 44" o:spid="_x0000_s1053" type="#_x0000_t75" style="position:absolute;width:66459;height:34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">
                      <v:imagedata r:id="rId52" o:title=""/>
                    </v:shape>
                    <v:shape id="Bocadillo: rectángulo con esquinas redondeadas 45" o:spid="_x0000_s1054" type="#_x0000_t62" style="position:absolute;left:9715;top:3143;width:49816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" adj="6117,19040" fillcolor="#4472c4 [3204]" strokecolor="#1f3763 [1604]" strokeweight="1pt">
                      <v:fill opacity="46003f"/>
                      <v:shadow on="t" color="black" opacity="26214f" origin=".5,-.5" offset="-.74836mm,.74836mm"/>
                      <v:textbox>
                        <w:txbxContent>
                          <w:p w14:paraId="63295CAF" w14:textId="756A2DB5" w:rsidR="00575A7B" w:rsidRDefault="00FA4C7A" w:rsidP="00575A7B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</w:rPr>
                              <w:t>Rellenamos los campos necesarios</w:t>
                            </w:r>
                            <w:r w:rsidR="00575A7B">
                              <w:rPr>
                                <w:color w:val="FFFFFF" w:themeColor="background1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05685EA9" w14:textId="07E55D69" w:rsidR="00815311" w:rsidRPr="00FE4954" w:rsidRDefault="00815311" w:rsidP="00575A7B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</w:rPr>
                              <w:t>El nombre del modelo es product_template, pero se muestra como “Plantilla de producto”.</w:t>
                            </w:r>
                          </w:p>
                        </w:txbxContent>
                      </v:textbox>
                    </v:shape>
                  </v:group>
                  <v:roundrect id="Rectángulo: esquinas redondeadas 46" o:spid="_x0000_s1055" style="position:absolute;left:952;top:10096;width:61627;height:6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" filled="f" strokecolor="#1f3763 [1604]" strokeweight="2.25pt">
                    <v:stroke joinstyle="miter"/>
                  </v:roundrect>
                </v:group>
              </v:group>
            </w:pict>
          </mc:Fallback>
        </mc:AlternateContent>
      </w:r>
      <w:r w:rsidR="00BA6083">
        <w:rPr>
          <w:rFonts w:cs="Times New Roman"/>
          <w:sz w:val="22"/>
        </w:rPr>
        <w:t xml:space="preserve">La forma de </w:t>
      </w:r>
      <w:r w:rsidR="00F508EA">
        <w:rPr>
          <w:rFonts w:cs="Times New Roman"/>
          <w:sz w:val="22"/>
        </w:rPr>
        <w:t xml:space="preserve">los campos </w:t>
      </w:r>
      <w:r w:rsidR="00BA6083">
        <w:rPr>
          <w:rFonts w:cs="Times New Roman"/>
          <w:sz w:val="22"/>
        </w:rPr>
        <w:t>es idéntica para los</w:t>
      </w:r>
      <w:r w:rsidR="00F508EA">
        <w:rPr>
          <w:rFonts w:cs="Times New Roman"/>
          <w:sz w:val="22"/>
        </w:rPr>
        <w:t xml:space="preserve"> </w:t>
      </w:r>
      <w:r w:rsidR="00FC3973">
        <w:rPr>
          <w:rFonts w:cs="Times New Roman"/>
          <w:sz w:val="22"/>
        </w:rPr>
        <w:t>dos</w:t>
      </w:r>
      <w:r w:rsidR="00F508EA">
        <w:rPr>
          <w:rFonts w:cs="Times New Roman"/>
          <w:sz w:val="22"/>
        </w:rPr>
        <w:t xml:space="preserve"> </w:t>
      </w:r>
      <w:r w:rsidR="00BA6083">
        <w:rPr>
          <w:rFonts w:cs="Times New Roman"/>
          <w:sz w:val="22"/>
        </w:rPr>
        <w:t>tipos, por lo que sólo se muestra uno de ellos.</w:t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  <w:r w:rsidR="005D1BCF">
        <w:rPr>
          <w:rFonts w:cs="Times New Roman"/>
          <w:sz w:val="22"/>
        </w:rPr>
        <w:br/>
      </w:r>
    </w:p>
    <w:p w14:paraId="4A098CF3" w14:textId="65363C32" w:rsidR="00D118E5" w:rsidRDefault="009C344A">
      <w:pPr>
        <w:rPr>
          <w:rFonts w:cs="Times New Roman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4E6008" wp14:editId="453274BC">
                <wp:simplePos x="0" y="0"/>
                <wp:positionH relativeFrom="margin">
                  <wp:align>left</wp:align>
                </wp:positionH>
                <wp:positionV relativeFrom="paragraph">
                  <wp:posOffset>1466215</wp:posOffset>
                </wp:positionV>
                <wp:extent cx="6515100" cy="400050"/>
                <wp:effectExtent l="19050" t="19050" r="19050" b="19050"/>
                <wp:wrapNone/>
                <wp:docPr id="52" name="Rectángulo: esquinas redondeada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4000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552847" id="Rectángulo: esquinas redondeadas 52" o:spid="_x0000_s1026" style="position:absolute;margin-left:0;margin-top:115.45pt;width:513pt;height:31.5pt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" filled="f" strokecolor="#1f3763 [1604]" strokeweight="2.25pt">
                <v:stroke joinstyle="miter"/>
                <w10:wrap anchorx="margin"/>
              </v:roundrect>
            </w:pict>
          </mc:Fallback>
        </mc:AlternateContent>
      </w:r>
      <w:r w:rsidR="005D1BCF">
        <w:rPr>
          <w:rFonts w:cs="Times New Roman"/>
          <w:sz w:val="22"/>
        </w:rPr>
        <w:t>Vemos los campos creados</w:t>
      </w:r>
      <w:r w:rsidR="00F508EA">
        <w:rPr>
          <w:rFonts w:cs="Times New Roman"/>
          <w:sz w:val="22"/>
        </w:rPr>
        <w:br/>
      </w:r>
      <w:r w:rsidR="00F508EA">
        <w:rPr>
          <w:rFonts w:cs="Times New Roman"/>
          <w:sz w:val="22"/>
        </w:rPr>
        <w:br/>
      </w:r>
      <w:r w:rsidR="00C205A8">
        <w:rPr>
          <w:noProof/>
        </w:rPr>
        <w:drawing>
          <wp:anchor distT="0" distB="0" distL="114300" distR="114300" simplePos="0" relativeHeight="251631615" behindDoc="1" locked="0" layoutInCell="1" allowOverlap="1" wp14:anchorId="6CB02DE4" wp14:editId="3BB53201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6645910" cy="1650365"/>
            <wp:effectExtent l="0" t="0" r="2540" b="6985"/>
            <wp:wrapTight wrapText="bothSides">
              <wp:wrapPolygon edited="0">
                <wp:start x="0" y="0"/>
                <wp:lineTo x="0" y="21442"/>
                <wp:lineTo x="21546" y="21442"/>
                <wp:lineTo x="21546" y="0"/>
                <wp:lineTo x="0" y="0"/>
              </wp:wrapPolygon>
            </wp:wrapTight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502CF" w14:textId="0A02D972" w:rsidR="00A47496" w:rsidRDefault="00A47496">
      <w:pPr>
        <w:rPr>
          <w:rFonts w:cs="Times New Roman"/>
          <w:sz w:val="22"/>
        </w:rPr>
      </w:pPr>
    </w:p>
    <w:p w14:paraId="03A7A4CB" w14:textId="3DEDE208" w:rsidR="009C344A" w:rsidRDefault="009C344A">
      <w:pPr>
        <w:rPr>
          <w:rFonts w:cs="Times New Roman"/>
          <w:sz w:val="22"/>
        </w:rPr>
      </w:pPr>
    </w:p>
    <w:p w14:paraId="134FA06F" w14:textId="77777777" w:rsidR="00CC7190" w:rsidRDefault="007B3827">
      <w:r>
        <w:rPr>
          <w:rFonts w:cs="Times New Roman"/>
          <w:noProof/>
          <w:sz w:val="22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5DA69BBF" wp14:editId="314C24CF">
                <wp:simplePos x="0" y="0"/>
                <wp:positionH relativeFrom="margin">
                  <wp:align>right</wp:align>
                </wp:positionH>
                <wp:positionV relativeFrom="paragraph">
                  <wp:posOffset>2578100</wp:posOffset>
                </wp:positionV>
                <wp:extent cx="6645910" cy="2747645"/>
                <wp:effectExtent l="0" t="0" r="2540" b="0"/>
                <wp:wrapTight wrapText="bothSides">
                  <wp:wrapPolygon edited="0">
                    <wp:start x="0" y="0"/>
                    <wp:lineTo x="0" y="21415"/>
                    <wp:lineTo x="21546" y="21415"/>
                    <wp:lineTo x="21546" y="0"/>
                    <wp:lineTo x="0" y="0"/>
                  </wp:wrapPolygon>
                </wp:wrapTight>
                <wp:docPr id="61" name="Gru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2747645"/>
                          <a:chOff x="0" y="0"/>
                          <a:chExt cx="6645910" cy="2747645"/>
                        </a:xfrm>
                      </wpg:grpSpPr>
                      <pic:pic xmlns:pic="http://schemas.openxmlformats.org/drawingml/2006/picture">
                        <pic:nvPicPr>
                          <pic:cNvPr id="59" name="Imagen 59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747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ángulo: esquinas redondeadas 60"/>
                        <wps:cNvSpPr/>
                        <wps:spPr>
                          <a:xfrm>
                            <a:off x="533400" y="590550"/>
                            <a:ext cx="1819275" cy="2190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2CBDD" id="Grupo 61" o:spid="_x0000_s1026" style="position:absolute;margin-left:472.1pt;margin-top:203pt;width:523.3pt;height:216.35pt;z-index:251715584;mso-position-horizontal:right;mso-position-horizontal-relative:margin" coordsize="66459,27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">
                <v:shape id="Imagen 59" o:spid="_x0000_s1027" type="#_x0000_t75" style="position:absolute;width:66459;height:27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">
                  <v:imagedata r:id="rId55" o:title=""/>
                </v:shape>
                <v:roundrect id="Rectángulo: esquinas redondeadas 60" o:spid="_x0000_s1028" style="position:absolute;left:5334;top:5905;width:18192;height:2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" filled="f" strokecolor="#1f3763 [1604]" strokeweight="2.25pt">
                  <v:stroke joinstyle="miter"/>
                </v:roundrect>
                <w10:wrap type="tight" anchorx="margin"/>
              </v:group>
            </w:pict>
          </mc:Fallback>
        </mc:AlternateContent>
      </w:r>
      <w:r w:rsidR="004553D0">
        <w:rPr>
          <w:rFonts w:cs="Times New Roman"/>
          <w:noProof/>
          <w:sz w:val="22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6F13951" wp14:editId="512CE7E0">
                <wp:simplePos x="0" y="0"/>
                <wp:positionH relativeFrom="margin">
                  <wp:align>center</wp:align>
                </wp:positionH>
                <wp:positionV relativeFrom="paragraph">
                  <wp:posOffset>463550</wp:posOffset>
                </wp:positionV>
                <wp:extent cx="6286500" cy="1581150"/>
                <wp:effectExtent l="0" t="0" r="0" b="19050"/>
                <wp:wrapNone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0" cy="1581150"/>
                          <a:chOff x="0" y="0"/>
                          <a:chExt cx="6645910" cy="2000250"/>
                        </a:xfrm>
                      </wpg:grpSpPr>
                      <pic:pic xmlns:pic="http://schemas.openxmlformats.org/drawingml/2006/picture">
                        <pic:nvPicPr>
                          <pic:cNvPr id="51" name="Imagen 51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95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Rectángulo: esquinas redondeadas 53"/>
                        <wps:cNvSpPr/>
                        <wps:spPr>
                          <a:xfrm>
                            <a:off x="85725" y="1743075"/>
                            <a:ext cx="800100" cy="257175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E69417" id="Grupo 57" o:spid="_x0000_s1026" style="position:absolute;margin-left:0;margin-top:36.5pt;width:495pt;height:124.5pt;z-index:251712512;mso-position-horizontal:center;mso-position-horizontal-relative:margin;mso-width-relative:margin;mso-height-relative:margin" coordsize="66459,20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">
                <v:shape id="Imagen 51" o:spid="_x0000_s1027" type="#_x0000_t75" style="position:absolute;width:66459;height:19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">
                  <v:imagedata r:id="rId57" o:title=""/>
                </v:shape>
                <v:roundrect id="Rectángulo: esquinas redondeadas 53" o:spid="_x0000_s1028" style="position:absolute;left:857;top:17430;width:8001;height:2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" filled="f" strokecolor="#1f3763 [1604]" strokeweight="2.25pt">
                  <v:stroke joinstyle="miter"/>
                </v:roundrect>
                <w10:wrap anchorx="margin"/>
              </v:group>
            </w:pict>
          </mc:Fallback>
        </mc:AlternateContent>
      </w:r>
      <w:r w:rsidR="00F508EA">
        <w:rPr>
          <w:rFonts w:cs="Times New Roman"/>
          <w:sz w:val="22"/>
        </w:rPr>
        <w:t xml:space="preserve">Otra opción para crear los campos </w:t>
      </w:r>
      <w:r w:rsidR="00706947">
        <w:rPr>
          <w:rFonts w:cs="Times New Roman"/>
          <w:sz w:val="22"/>
        </w:rPr>
        <w:t xml:space="preserve">es desde la edición del modelo y en la pestaña </w:t>
      </w:r>
      <w:r w:rsidR="00D118E5">
        <w:rPr>
          <w:rFonts w:cs="Times New Roman"/>
          <w:sz w:val="22"/>
        </w:rPr>
        <w:t>“Campos” ir a “Agregar línea”, pero esta opción no me ha funcionado.</w:t>
      </w:r>
      <w:r w:rsidR="002B3F5E">
        <w:rPr>
          <w:rFonts w:cs="Times New Roman"/>
          <w:sz w:val="22"/>
        </w:rPr>
        <w:br/>
      </w:r>
      <w:r w:rsidR="002B3F5E">
        <w:rPr>
          <w:rFonts w:cs="Times New Roman"/>
          <w:sz w:val="22"/>
        </w:rPr>
        <w:br/>
      </w:r>
      <w:r w:rsidR="002B3F5E">
        <w:rPr>
          <w:rFonts w:cs="Times New Roman"/>
          <w:sz w:val="22"/>
        </w:rPr>
        <w:br/>
      </w:r>
      <w:r w:rsidR="002B3F5E">
        <w:rPr>
          <w:rFonts w:cs="Times New Roman"/>
          <w:sz w:val="22"/>
        </w:rPr>
        <w:br/>
      </w:r>
      <w:r w:rsidR="002B3F5E">
        <w:rPr>
          <w:rFonts w:cs="Times New Roman"/>
          <w:sz w:val="22"/>
        </w:rPr>
        <w:br/>
      </w:r>
      <w:r w:rsidR="002B3F5E">
        <w:rPr>
          <w:rFonts w:cs="Times New Roman"/>
          <w:sz w:val="22"/>
        </w:rPr>
        <w:br/>
      </w:r>
      <w:r w:rsidR="002B3F5E">
        <w:rPr>
          <w:rFonts w:cs="Times New Roman"/>
          <w:sz w:val="22"/>
        </w:rPr>
        <w:br/>
      </w:r>
      <w:r w:rsidR="002B3F5E">
        <w:rPr>
          <w:rFonts w:cs="Times New Roman"/>
          <w:sz w:val="22"/>
        </w:rPr>
        <w:br/>
      </w:r>
      <w:r w:rsidR="002B3F5E">
        <w:rPr>
          <w:rFonts w:cs="Times New Roman"/>
          <w:sz w:val="22"/>
        </w:rPr>
        <w:br/>
      </w:r>
      <w:r w:rsidR="002B3F5E">
        <w:rPr>
          <w:rFonts w:cs="Times New Roman"/>
          <w:sz w:val="22"/>
        </w:rPr>
        <w:br/>
      </w:r>
      <w:r w:rsidR="002B3F5E">
        <w:rPr>
          <w:rFonts w:cs="Times New Roman"/>
          <w:sz w:val="22"/>
        </w:rPr>
        <w:br/>
      </w:r>
      <w:r w:rsidR="002B3F5E">
        <w:rPr>
          <w:rFonts w:cs="Times New Roman"/>
          <w:sz w:val="22"/>
        </w:rPr>
        <w:br/>
      </w:r>
      <w:r w:rsidR="00E26ED2">
        <w:rPr>
          <w:rFonts w:cs="Times New Roman"/>
          <w:sz w:val="22"/>
        </w:rPr>
        <w:t xml:space="preserve">Introducimos los campos en la vista </w:t>
      </w:r>
      <w:r w:rsidR="00E26ED2" w:rsidRPr="000962D7">
        <w:rPr>
          <w:rFonts w:ascii="Courier New" w:hAnsi="Courier New" w:cs="Courier New"/>
          <w:sz w:val="20"/>
          <w:szCs w:val="18"/>
        </w:rPr>
        <w:t>product.template.</w:t>
      </w:r>
      <w:r w:rsidR="00783852">
        <w:rPr>
          <w:rFonts w:ascii="Courier New" w:hAnsi="Courier New" w:cs="Courier New"/>
          <w:sz w:val="20"/>
          <w:szCs w:val="18"/>
        </w:rPr>
        <w:t>product</w:t>
      </w:r>
      <w:r w:rsidR="00E26ED2" w:rsidRPr="000962D7">
        <w:rPr>
          <w:rFonts w:ascii="Courier New" w:hAnsi="Courier New" w:cs="Courier New"/>
          <w:sz w:val="20"/>
          <w:szCs w:val="18"/>
        </w:rPr>
        <w:t>.form</w:t>
      </w:r>
      <w:r w:rsidR="000962D7">
        <w:t>.</w:t>
      </w:r>
      <w:r w:rsidR="009121B9">
        <w:br/>
      </w:r>
    </w:p>
    <w:p w14:paraId="0673F98A" w14:textId="76BB87A4" w:rsidR="009C344A" w:rsidRPr="00441026" w:rsidRDefault="00441026" w:rsidP="00CC7190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1" locked="0" layoutInCell="1" allowOverlap="1" wp14:anchorId="4AE5877B" wp14:editId="42C84B93">
                <wp:simplePos x="0" y="0"/>
                <wp:positionH relativeFrom="margin">
                  <wp:posOffset>1019175</wp:posOffset>
                </wp:positionH>
                <wp:positionV relativeFrom="paragraph">
                  <wp:posOffset>222885</wp:posOffset>
                </wp:positionV>
                <wp:extent cx="4705350" cy="3105150"/>
                <wp:effectExtent l="0" t="0" r="0" b="19050"/>
                <wp:wrapTight wrapText="bothSides">
                  <wp:wrapPolygon edited="0">
                    <wp:start x="0" y="0"/>
                    <wp:lineTo x="0" y="21202"/>
                    <wp:lineTo x="175" y="21600"/>
                    <wp:lineTo x="10057" y="21600"/>
                    <wp:lineTo x="21513" y="21202"/>
                    <wp:lineTo x="21513" y="0"/>
                    <wp:lineTo x="0" y="0"/>
                  </wp:wrapPolygon>
                </wp:wrapTight>
                <wp:docPr id="129" name="Grupo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5350" cy="3105150"/>
                          <a:chOff x="0" y="0"/>
                          <a:chExt cx="5427345" cy="3552825"/>
                        </a:xfrm>
                      </wpg:grpSpPr>
                      <pic:pic xmlns:pic="http://schemas.openxmlformats.org/drawingml/2006/picture">
                        <pic:nvPicPr>
                          <pic:cNvPr id="63" name="Imagen 63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345" cy="3476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Rectángulo: esquinas redondeadas 128"/>
                        <wps:cNvSpPr/>
                        <wps:spPr>
                          <a:xfrm>
                            <a:off x="28575" y="2771775"/>
                            <a:ext cx="2533650" cy="781050"/>
                          </a:xfrm>
                          <a:prstGeom prst="round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43F4D5" id="Grupo 129" o:spid="_x0000_s1026" style="position:absolute;margin-left:80.25pt;margin-top:17.55pt;width:370.5pt;height:244.5pt;z-index:-251596800;mso-position-horizontal-relative:margin;mso-width-relative:margin;mso-height-relative:margin" coordsize="54273,35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">
                <v:shape id="Imagen 63" o:spid="_x0000_s1027" type="#_x0000_t75" style="position:absolute;width:54273;height:3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">
                  <v:imagedata r:id="rId59" o:title=""/>
                </v:shape>
                <v:roundrect id="Rectángulo: esquinas redondeadas 128" o:spid="_x0000_s1028" style="position:absolute;left:285;top:27717;width:25337;height:78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" filled="f" strokecolor="#1f3763 [1604]" strokeweight="2.25pt">
                  <v:stroke joinstyle="miter"/>
                </v:roundrect>
                <w10:wrap type="tight" anchorx="margin"/>
              </v:group>
            </w:pict>
          </mc:Fallback>
        </mc:AlternateContent>
      </w:r>
      <w:r w:rsidR="007B3827">
        <w:rPr>
          <w:rFonts w:cs="Times New Roman"/>
          <w:sz w:val="22"/>
        </w:rPr>
        <w:t>V</w:t>
      </w:r>
      <w:r w:rsidR="004553D0">
        <w:rPr>
          <w:rFonts w:cs="Times New Roman"/>
          <w:sz w:val="22"/>
        </w:rPr>
        <w:t>ista final</w:t>
      </w:r>
    </w:p>
    <w:p w14:paraId="0AFD1490" w14:textId="5A05D4A6" w:rsidR="007B3827" w:rsidRDefault="007B3827">
      <w:pPr>
        <w:rPr>
          <w:rFonts w:cs="Times New Roman"/>
          <w:sz w:val="22"/>
        </w:rPr>
      </w:pPr>
    </w:p>
    <w:p w14:paraId="2CBBBFA5" w14:textId="39B3E087" w:rsidR="00592D0E" w:rsidRDefault="00592D0E">
      <w:pPr>
        <w:rPr>
          <w:rFonts w:cs="Times New Roman"/>
          <w:sz w:val="22"/>
        </w:rPr>
      </w:pPr>
    </w:p>
    <w:p w14:paraId="44B96EBD" w14:textId="18DA1E61" w:rsidR="00592D0E" w:rsidRDefault="00592D0E">
      <w:pPr>
        <w:rPr>
          <w:rFonts w:cs="Times New Roman"/>
          <w:sz w:val="22"/>
        </w:rPr>
      </w:pPr>
    </w:p>
    <w:p w14:paraId="02CC414A" w14:textId="70F16362" w:rsidR="00592D0E" w:rsidRDefault="00592D0E">
      <w:pPr>
        <w:rPr>
          <w:rFonts w:cs="Times New Roman"/>
          <w:sz w:val="22"/>
        </w:rPr>
      </w:pPr>
    </w:p>
    <w:p w14:paraId="777EACF3" w14:textId="51BDCAE8" w:rsidR="00592D0E" w:rsidRDefault="00592D0E">
      <w:pPr>
        <w:rPr>
          <w:rFonts w:cs="Times New Roman"/>
          <w:sz w:val="22"/>
        </w:rPr>
      </w:pPr>
    </w:p>
    <w:p w14:paraId="791DFE05" w14:textId="0EA6FA8F" w:rsidR="00592D0E" w:rsidRDefault="00592D0E">
      <w:pPr>
        <w:rPr>
          <w:rFonts w:cs="Times New Roman"/>
          <w:sz w:val="22"/>
        </w:rPr>
      </w:pPr>
    </w:p>
    <w:p w14:paraId="36E6F36D" w14:textId="55156E45" w:rsidR="00592D0E" w:rsidRDefault="00592D0E">
      <w:pPr>
        <w:rPr>
          <w:rFonts w:cs="Times New Roman"/>
          <w:sz w:val="22"/>
        </w:rPr>
      </w:pPr>
    </w:p>
    <w:p w14:paraId="32342675" w14:textId="15B424BB" w:rsidR="00592D0E" w:rsidRDefault="00592D0E">
      <w:pPr>
        <w:rPr>
          <w:rFonts w:cs="Times New Roman"/>
          <w:sz w:val="22"/>
        </w:rPr>
      </w:pPr>
    </w:p>
    <w:p w14:paraId="3AF1E5B0" w14:textId="6D055CEA" w:rsidR="00592D0E" w:rsidRDefault="00592D0E">
      <w:pPr>
        <w:rPr>
          <w:rFonts w:cs="Times New Roman"/>
          <w:sz w:val="22"/>
        </w:rPr>
      </w:pPr>
    </w:p>
    <w:p w14:paraId="01CA5DE5" w14:textId="4B80C86C" w:rsidR="00592D0E" w:rsidRDefault="00592D0E">
      <w:pPr>
        <w:rPr>
          <w:rFonts w:cs="Times New Roman"/>
          <w:sz w:val="22"/>
        </w:rPr>
      </w:pPr>
    </w:p>
    <w:p w14:paraId="2695B3DA" w14:textId="582169CA" w:rsidR="00592D0E" w:rsidRDefault="00592D0E">
      <w:pPr>
        <w:rPr>
          <w:rFonts w:cs="Times New Roman"/>
          <w:sz w:val="22"/>
        </w:rPr>
      </w:pPr>
    </w:p>
    <w:p w14:paraId="386BD31D" w14:textId="33919849" w:rsidR="00592D0E" w:rsidRPr="002266DE" w:rsidRDefault="00DE6DBC">
      <w:pPr>
        <w:rPr>
          <w:rFonts w:cs="Times New Roman"/>
          <w:b/>
          <w:bCs/>
          <w:sz w:val="22"/>
        </w:rPr>
      </w:pPr>
      <w:r>
        <w:rPr>
          <w:rFonts w:cs="Times New Roman"/>
          <w:b/>
          <w:bCs/>
          <w:sz w:val="22"/>
        </w:rPr>
        <w:lastRenderedPageBreak/>
        <w:br/>
      </w:r>
      <w:bookmarkStart w:id="16" w:name="anexoErrorPermisos"/>
      <w:r w:rsidR="003044F2" w:rsidRPr="002266DE">
        <w:rPr>
          <w:rFonts w:cs="Times New Roman"/>
          <w:b/>
          <w:bCs/>
          <w:sz w:val="22"/>
        </w:rPr>
        <w:t xml:space="preserve">Error </w:t>
      </w:r>
      <w:bookmarkEnd w:id="16"/>
      <w:r w:rsidR="003044F2" w:rsidRPr="002266DE">
        <w:rPr>
          <w:rFonts w:cs="Times New Roman"/>
          <w:b/>
          <w:bCs/>
          <w:sz w:val="22"/>
        </w:rPr>
        <w:t>de acceso por permisos (odoo.exceptions.Access</w:t>
      </w:r>
      <w:r w:rsidR="00EF6958" w:rsidRPr="002266DE">
        <w:rPr>
          <w:rFonts w:cs="Times New Roman"/>
          <w:b/>
          <w:bCs/>
          <w:sz w:val="22"/>
        </w:rPr>
        <w:t>Error)</w:t>
      </w:r>
      <w:r w:rsidR="002266DE">
        <w:rPr>
          <w:rFonts w:cs="Times New Roman"/>
          <w:b/>
          <w:bCs/>
          <w:sz w:val="22"/>
        </w:rPr>
        <w:t xml:space="preserve"> </w:t>
      </w:r>
      <w:r w:rsidR="002266DE" w:rsidRPr="00D460E6">
        <w:rPr>
          <w:b/>
          <w:bCs/>
          <w:noProof/>
          <w:sz w:val="22"/>
        </w:rPr>
        <w:drawing>
          <wp:inline distT="0" distB="0" distL="0" distR="0" wp14:anchorId="0F9C8C8C" wp14:editId="19082005">
            <wp:extent cx="180000" cy="180000"/>
            <wp:effectExtent l="0" t="0" r="0" b="0"/>
            <wp:docPr id="158" name="Gráfico 158" descr="Piso superior contorn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ráfico 130" descr="Piso superior contorno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6ABB" w14:textId="253DA13A" w:rsidR="00EF6958" w:rsidRDefault="00EF6958">
      <w:pPr>
        <w:rPr>
          <w:rFonts w:cs="Times New Roman"/>
          <w:sz w:val="22"/>
        </w:rPr>
      </w:pPr>
      <w:r>
        <w:rPr>
          <w:rFonts w:cs="Times New Roman"/>
          <w:sz w:val="22"/>
        </w:rPr>
        <w:t>Al ejecutar la importación del archivo csv, aparece el siguiente mensaje de error:</w:t>
      </w:r>
    </w:p>
    <w:p w14:paraId="610C8A5F" w14:textId="395586B3" w:rsidR="00EF6958" w:rsidRDefault="00C701C8">
      <w:pPr>
        <w:rPr>
          <w:rFonts w:cs="Times New Roman"/>
          <w:sz w:val="22"/>
        </w:rPr>
      </w:pPr>
      <w:r>
        <w:rPr>
          <w:noProof/>
        </w:rPr>
        <w:drawing>
          <wp:inline distT="0" distB="0" distL="0" distR="0" wp14:anchorId="735914C6" wp14:editId="67C11C95">
            <wp:extent cx="6645910" cy="525145"/>
            <wp:effectExtent l="0" t="0" r="2540" b="825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4C8F" w14:textId="2E889562" w:rsidR="00C701C8" w:rsidRDefault="00983B6D">
      <w:pPr>
        <w:rPr>
          <w:rFonts w:cs="Times New Roman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2D685094" wp14:editId="767265E1">
                <wp:simplePos x="0" y="0"/>
                <wp:positionH relativeFrom="column">
                  <wp:posOffset>-142875</wp:posOffset>
                </wp:positionH>
                <wp:positionV relativeFrom="paragraph">
                  <wp:posOffset>693420</wp:posOffset>
                </wp:positionV>
                <wp:extent cx="6645910" cy="7117080"/>
                <wp:effectExtent l="0" t="0" r="2540" b="7620"/>
                <wp:wrapNone/>
                <wp:docPr id="157" name="Grupo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7117080"/>
                          <a:chOff x="0" y="0"/>
                          <a:chExt cx="6645910" cy="7117080"/>
                        </a:xfrm>
                      </wpg:grpSpPr>
                      <wpg:grpSp>
                        <wpg:cNvPr id="144" name="Grupo 144"/>
                        <wpg:cNvGrpSpPr/>
                        <wpg:grpSpPr>
                          <a:xfrm>
                            <a:off x="0" y="0"/>
                            <a:ext cx="6645910" cy="3510280"/>
                            <a:chOff x="0" y="0"/>
                            <a:chExt cx="6645910" cy="3510280"/>
                          </a:xfrm>
                        </wpg:grpSpPr>
                        <pic:pic xmlns:pic="http://schemas.openxmlformats.org/drawingml/2006/picture">
                          <pic:nvPicPr>
                            <pic:cNvPr id="142" name="Imagen 1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645910" cy="35102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7" name="Imagen 1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24175" y="809625"/>
                              <a:ext cx="3057525" cy="1830070"/>
                            </a:xfrm>
                            <a:prstGeom prst="rect">
                              <a:avLst/>
                            </a:prstGeom>
                            <a:effectLst>
                              <a:outerShdw blurRad="50800" dist="38100" dir="8100000" algn="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138" name="Rectángulo: esquinas redondeadas 138"/>
                          <wps:cNvSpPr/>
                          <wps:spPr>
                            <a:xfrm>
                              <a:off x="1038225" y="2838450"/>
                              <a:ext cx="962025" cy="561975"/>
                            </a:xfrm>
                            <a:prstGeom prst="round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Conector recto de flecha 139"/>
                          <wps:cNvCnPr/>
                          <wps:spPr>
                            <a:xfrm flipV="1">
                              <a:off x="1828800" y="2514600"/>
                              <a:ext cx="2000250" cy="62865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" name="Elipse 143"/>
                          <wps:cNvSpPr/>
                          <wps:spPr>
                            <a:xfrm>
                              <a:off x="1590675" y="3000375"/>
                              <a:ext cx="371475" cy="333375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45" name="Imagen 145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05150" y="2781300"/>
                            <a:ext cx="3124835" cy="330390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146" name="Rectángulo: esquinas redondeadas 146"/>
                        <wps:cNvSpPr/>
                        <wps:spPr>
                          <a:xfrm>
                            <a:off x="3133725" y="4105275"/>
                            <a:ext cx="190500" cy="1876425"/>
                          </a:xfrm>
                          <a:prstGeom prst="round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Imagen 155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150" y="6257925"/>
                            <a:ext cx="2857500" cy="85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Conector recto de flecha 156"/>
                        <wps:cNvCnPr/>
                        <wps:spPr>
                          <a:xfrm flipH="1">
                            <a:off x="1685925" y="5915025"/>
                            <a:ext cx="1285875" cy="4286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AE450B" id="Grupo 157" o:spid="_x0000_s1026" style="position:absolute;margin-left:-11.25pt;margin-top:54.6pt;width:523.3pt;height:560.4pt;z-index:251760640" coordsize="66459,71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">
                <v:group id="Grupo 144" o:spid="_x0000_s1027" style="position:absolute;width:66459;height:35102" coordsize="66459,35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<v:shape id="Imagen 142" o:spid="_x0000_s1028" type="#_x0000_t75" style="position:absolute;width:66459;height:35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">
                    <v:imagedata r:id="rId65" o:title=""/>
                  </v:shape>
                  <v:shape id="Imagen 137" o:spid="_x0000_s1029" type="#_x0000_t75" style="position:absolute;left:29241;top:8096;width:30576;height:18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">
                    <v:imagedata r:id="rId66" o:title=""/>
                    <v:shadow on="t" color="black" opacity="26214f" origin=".5,-.5" offset="-.74836mm,.74836mm"/>
                  </v:shape>
                  <v:roundrect id="Rectángulo: esquinas redondeadas 138" o:spid="_x0000_s1030" style="position:absolute;left:10382;top:28384;width:9620;height:56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" filled="f" strokecolor="#1f3763 [1604]" strokeweight="1.5pt">
                    <v:stroke joinstyle="miter"/>
                  </v:roundrect>
                  <v:shape id="Conector recto de flecha 139" o:spid="_x0000_s1031" type="#_x0000_t32" style="position:absolute;left:18288;top:25146;width:20002;height:62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" strokecolor="#2f5496 [2404]" strokeweight="1.5pt">
                    <v:stroke endarrow="block" joinstyle="miter"/>
                  </v:shape>
                  <v:oval id="Elipse 143" o:spid="_x0000_s1032" style="position:absolute;left:15906;top:30003;width:3715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" filled="f" strokecolor="red" strokeweight="1.5pt">
                    <v:stroke joinstyle="miter"/>
                  </v:oval>
                </v:group>
                <v:shape id="Imagen 145" o:spid="_x0000_s1033" type="#_x0000_t75" style="position:absolute;left:31051;top:27813;width:31248;height:33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">
                  <v:imagedata r:id="rId67" o:title=""/>
                  <v:shadow on="t" color="black" opacity="26214f" origin=".5,-.5" offset="-.74836mm,.74836mm"/>
                </v:shape>
                <v:roundrect id="Rectángulo: esquinas redondeadas 146" o:spid="_x0000_s1034" style="position:absolute;left:31337;top:41052;width:1905;height:187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" filled="f" strokecolor="#1f3763 [1604]" strokeweight="1.5pt">
                  <v:stroke joinstyle="miter"/>
                </v:roundrect>
                <v:shape id="Imagen 155" o:spid="_x0000_s1035" type="#_x0000_t75" style="position:absolute;left:4381;top:62579;width:28575;height:8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">
                  <v:imagedata r:id="rId68" o:title=""/>
                </v:shape>
                <v:shape id="Conector recto de flecha 156" o:spid="_x0000_s1036" type="#_x0000_t32" style="position:absolute;left:16859;top:59150;width:12859;height:4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" strokecolor="#2f5496 [2404]" strokeweight="1.5pt">
                  <v:stroke endarrow="block" joinstyle="miter"/>
                </v:shape>
              </v:group>
            </w:pict>
          </mc:Fallback>
        </mc:AlternateContent>
      </w:r>
      <w:r w:rsidR="00BC76B3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880C174" wp14:editId="1DBB5C35">
                <wp:simplePos x="0" y="0"/>
                <wp:positionH relativeFrom="column">
                  <wp:posOffset>3209924</wp:posOffset>
                </wp:positionH>
                <wp:positionV relativeFrom="paragraph">
                  <wp:posOffset>3007994</wp:posOffset>
                </wp:positionV>
                <wp:extent cx="923925" cy="1476375"/>
                <wp:effectExtent l="38100" t="0" r="28575" b="47625"/>
                <wp:wrapNone/>
                <wp:docPr id="154" name="Conector recto de flecha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4763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75C4F" id="Conector recto de flecha 154" o:spid="_x0000_s1026" type="#_x0000_t32" style="position:absolute;margin-left:252.75pt;margin-top:236.85pt;width:72.75pt;height:116.2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" strokecolor="#2f5496 [2404]" strokeweight="1.5pt">
                <v:stroke endarrow="block" joinstyle="miter"/>
              </v:shape>
            </w:pict>
          </mc:Fallback>
        </mc:AlternateContent>
      </w:r>
      <w:r w:rsidR="00C701C8">
        <w:rPr>
          <w:rFonts w:cs="Times New Roman"/>
          <w:sz w:val="22"/>
        </w:rPr>
        <w:t>Parece ser que no cumplimos las condiciones de permiso para la regla creada.</w:t>
      </w:r>
      <w:r w:rsidR="00C701C8">
        <w:rPr>
          <w:rFonts w:cs="Times New Roman"/>
          <w:sz w:val="22"/>
        </w:rPr>
        <w:br/>
      </w:r>
      <w:r w:rsidR="00836D92">
        <w:rPr>
          <w:rFonts w:cs="Times New Roman"/>
          <w:sz w:val="22"/>
        </w:rPr>
        <w:t xml:space="preserve">Accedemos al modelo </w:t>
      </w:r>
      <w:r w:rsidR="00836D92" w:rsidRPr="00836D92">
        <w:rPr>
          <w:rFonts w:cs="Times New Roman"/>
          <w:i/>
          <w:iCs/>
          <w:sz w:val="22"/>
        </w:rPr>
        <w:t>product_template</w:t>
      </w:r>
      <w:r w:rsidR="00836D92">
        <w:rPr>
          <w:rFonts w:cs="Times New Roman"/>
          <w:sz w:val="22"/>
        </w:rPr>
        <w:t xml:space="preserve"> para comprobar cómo es esta regla</w:t>
      </w:r>
      <w:r w:rsidR="00055526">
        <w:rPr>
          <w:rFonts w:cs="Times New Roman"/>
          <w:sz w:val="22"/>
        </w:rPr>
        <w:t xml:space="preserve"> y damos permisos a todas aplicaciones en las que intervenga el administrador.</w:t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  <w:r w:rsidR="00B0650B">
        <w:rPr>
          <w:rFonts w:cs="Times New Roman"/>
          <w:sz w:val="22"/>
        </w:rPr>
        <w:br/>
      </w:r>
    </w:p>
    <w:p w14:paraId="33B31690" w14:textId="35375778" w:rsidR="00BC310B" w:rsidRPr="00285A35" w:rsidRDefault="00BC310B">
      <w:pPr>
        <w:rPr>
          <w:rFonts w:cs="Times New Roman"/>
          <w:sz w:val="22"/>
        </w:rPr>
      </w:pPr>
    </w:p>
    <w:sectPr w:rsidR="00BC310B" w:rsidRPr="00285A35" w:rsidSect="007C3B3D">
      <w:headerReference w:type="even" r:id="rId69"/>
      <w:headerReference w:type="default" r:id="rId70"/>
      <w:footerReference w:type="default" r:id="rId71"/>
      <w:headerReference w:type="first" r:id="rId7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DF70C" w14:textId="77777777" w:rsidR="00640856" w:rsidRDefault="00640856" w:rsidP="005D0E71">
      <w:pPr>
        <w:spacing w:after="0" w:line="240" w:lineRule="auto"/>
      </w:pPr>
      <w:r>
        <w:separator/>
      </w:r>
    </w:p>
  </w:endnote>
  <w:endnote w:type="continuationSeparator" w:id="0">
    <w:p w14:paraId="218E7B1B" w14:textId="77777777" w:rsidR="00640856" w:rsidRDefault="00640856" w:rsidP="005D0E71">
      <w:pPr>
        <w:spacing w:after="0" w:line="240" w:lineRule="auto"/>
      </w:pPr>
      <w:r>
        <w:continuationSeparator/>
      </w:r>
    </w:p>
  </w:endnote>
  <w:endnote w:type="continuationNotice" w:id="1">
    <w:p w14:paraId="3F50C8DC" w14:textId="77777777" w:rsidR="00640856" w:rsidRDefault="0064085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952BA" w14:textId="77777777" w:rsidR="001C1602" w:rsidRDefault="001C1602" w:rsidP="005D0E71">
    <w:pPr>
      <w:pStyle w:val="Piedepgina"/>
      <w:rPr>
        <w:sz w:val="16"/>
        <w:szCs w:val="16"/>
      </w:rPr>
    </w:pPr>
  </w:p>
  <w:p w14:paraId="2691804A" w14:textId="6ACD1FEB" w:rsidR="005D0E71" w:rsidRPr="005D0E71" w:rsidRDefault="000836EE" w:rsidP="005D0E71">
    <w:pPr>
      <w:pStyle w:val="Piedepgina"/>
      <w:rPr>
        <w:sz w:val="16"/>
        <w:szCs w:val="16"/>
      </w:rPr>
    </w:pPr>
    <w:r>
      <w:rPr>
        <w:sz w:val="16"/>
        <w:szCs w:val="16"/>
      </w:rPr>
      <w:t>18</w:t>
    </w:r>
    <w:r w:rsidR="00E4162E">
      <w:rPr>
        <w:sz w:val="16"/>
        <w:szCs w:val="16"/>
      </w:rPr>
      <w:t>/1</w:t>
    </w:r>
    <w:r>
      <w:rPr>
        <w:sz w:val="16"/>
        <w:szCs w:val="16"/>
      </w:rPr>
      <w:t>2</w:t>
    </w:r>
    <w:r w:rsidR="00E4162E">
      <w:rPr>
        <w:sz w:val="16"/>
        <w:szCs w:val="16"/>
      </w:rPr>
      <w:t>/2021                                                                                                                                                                                                roberto.rodjim.1@educa.jcyl.es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F1A68" w14:textId="77777777" w:rsidR="00640856" w:rsidRDefault="00640856" w:rsidP="005D0E71">
      <w:pPr>
        <w:spacing w:after="0" w:line="240" w:lineRule="auto"/>
      </w:pPr>
      <w:r>
        <w:separator/>
      </w:r>
    </w:p>
  </w:footnote>
  <w:footnote w:type="continuationSeparator" w:id="0">
    <w:p w14:paraId="0628ED3F" w14:textId="77777777" w:rsidR="00640856" w:rsidRDefault="00640856" w:rsidP="005D0E71">
      <w:pPr>
        <w:spacing w:after="0" w:line="240" w:lineRule="auto"/>
      </w:pPr>
      <w:r>
        <w:continuationSeparator/>
      </w:r>
    </w:p>
  </w:footnote>
  <w:footnote w:type="continuationNotice" w:id="1">
    <w:p w14:paraId="18FB2898" w14:textId="77777777" w:rsidR="00640856" w:rsidRDefault="0064085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9A55C" w14:textId="436F7989" w:rsidR="004C616F" w:rsidRDefault="00640856">
    <w:pPr>
      <w:pStyle w:val="Encabezado"/>
    </w:pPr>
    <w:r>
      <w:rPr>
        <w:noProof/>
      </w:rPr>
      <w:pict w14:anchorId="234905C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margin-left:0;margin-top:0;width:685pt;height:52.65pt;rotation:315;z-index:-251654144;mso-position-horizontal:center;mso-position-horizontal-relative:margin;mso-position-vertical:center;mso-position-vertical-relative:margin" o:allowincell="f" fillcolor="#e7e6e6 [3214]" stroked="f">
          <v:fill opacity=".5"/>
          <v:textpath style="font-family:&quot;Times New Roman&quot;;font-size:1pt" string="Roberto Rodríguez Jiménez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76871" w14:textId="01CCD312" w:rsidR="005D0E71" w:rsidRPr="005D0E71" w:rsidRDefault="005D0E71">
    <w:pPr>
      <w:pStyle w:val="Encabezado"/>
      <w:rPr>
        <w:sz w:val="16"/>
        <w:szCs w:val="16"/>
      </w:rPr>
    </w:pPr>
    <w:r w:rsidRPr="005D0E71">
      <w:rPr>
        <w:sz w:val="16"/>
        <w:szCs w:val="16"/>
      </w:rPr>
      <w:t>DAM</w:t>
    </w:r>
    <w:r>
      <w:rPr>
        <w:sz w:val="16"/>
        <w:szCs w:val="16"/>
      </w:rPr>
      <w:t xml:space="preserve"> </w:t>
    </w:r>
    <w:r w:rsidR="00516016">
      <w:rPr>
        <w:sz w:val="16"/>
        <w:szCs w:val="16"/>
      </w:rPr>
      <w:t xml:space="preserve"> rodriguez_jimenez_</w:t>
    </w:r>
    <w:r w:rsidR="00A96C11">
      <w:rPr>
        <w:sz w:val="16"/>
        <w:szCs w:val="16"/>
      </w:rPr>
      <w:t>r</w:t>
    </w:r>
    <w:r w:rsidR="00516016">
      <w:rPr>
        <w:sz w:val="16"/>
        <w:szCs w:val="16"/>
      </w:rPr>
      <w:t>oberto_</w:t>
    </w:r>
    <w:r w:rsidR="00C93687">
      <w:rPr>
        <w:sz w:val="16"/>
        <w:szCs w:val="16"/>
      </w:rPr>
      <w:t>SGE0</w:t>
    </w:r>
    <w:r w:rsidR="00E72509">
      <w:rPr>
        <w:sz w:val="16"/>
        <w:szCs w:val="16"/>
      </w:rPr>
      <w:t>4</w:t>
    </w:r>
    <w:r w:rsidR="00516016">
      <w:rPr>
        <w:sz w:val="16"/>
        <w:szCs w:val="16"/>
      </w:rPr>
      <w:t>_Tarea</w:t>
    </w:r>
    <w:r>
      <w:rPr>
        <w:sz w:val="16"/>
        <w:szCs w:val="16"/>
      </w:rPr>
      <w:t xml:space="preserve">                     </w:t>
    </w:r>
    <w:r w:rsidR="006F2986">
      <w:rPr>
        <w:sz w:val="16"/>
        <w:szCs w:val="16"/>
      </w:rPr>
      <w:t xml:space="preserve">   </w:t>
    </w:r>
    <w:r w:rsidR="005F4A12">
      <w:rPr>
        <w:sz w:val="16"/>
        <w:szCs w:val="16"/>
      </w:rPr>
      <w:t xml:space="preserve"> </w:t>
    </w:r>
    <w:r>
      <w:rPr>
        <w:sz w:val="16"/>
        <w:szCs w:val="16"/>
      </w:rPr>
      <w:t xml:space="preserve">                                                                 </w:t>
    </w:r>
    <w:r w:rsidR="00E72509">
      <w:rPr>
        <w:sz w:val="16"/>
        <w:szCs w:val="16"/>
      </w:rPr>
      <w:t xml:space="preserve">                               </w:t>
    </w:r>
    <w:r>
      <w:rPr>
        <w:sz w:val="16"/>
        <w:szCs w:val="16"/>
      </w:rPr>
      <w:t xml:space="preserve">  </w:t>
    </w:r>
    <w:r w:rsidR="00E72509">
      <w:rPr>
        <w:sz w:val="16"/>
        <w:szCs w:val="16"/>
      </w:rPr>
      <w:t>Implantación de sistemas ERP/CRM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819D6" w14:textId="3C8E259A" w:rsidR="004C616F" w:rsidRDefault="00640856">
    <w:pPr>
      <w:pStyle w:val="Encabezado"/>
    </w:pPr>
    <w:r>
      <w:rPr>
        <w:noProof/>
      </w:rPr>
      <w:pict w14:anchorId="00118E5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49" type="#_x0000_t136" style="position:absolute;margin-left:0;margin-top:0;width:685pt;height:52.65pt;rotation:315;z-index:-251655168;mso-position-horizontal:center;mso-position-horizontal-relative:margin;mso-position-vertical:center;mso-position-vertical-relative:margin" o:allowincell="f" fillcolor="#e7e6e6 [3214]" stroked="f">
          <v:fill opacity=".5"/>
          <v:textpath style="font-family:&quot;Times New Roman&quot;;font-size:1pt" string="Roberto Rodríguez Jiménez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43.5pt;height:21.75pt;visibility:visible;mso-wrap-style:square" o:bullet="t">
        <v:imagedata r:id="rId1" o:title=""/>
      </v:shape>
    </w:pict>
  </w:numPicBullet>
  <w:abstractNum w:abstractNumId="0" w15:restartNumberingAfterBreak="0">
    <w:nsid w:val="02965CC5"/>
    <w:multiLevelType w:val="multilevel"/>
    <w:tmpl w:val="52669E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1" w15:restartNumberingAfterBreak="0">
    <w:nsid w:val="036E51E0"/>
    <w:multiLevelType w:val="multilevel"/>
    <w:tmpl w:val="16F4D388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" w15:restartNumberingAfterBreak="0">
    <w:nsid w:val="03AD2B46"/>
    <w:multiLevelType w:val="multilevel"/>
    <w:tmpl w:val="D44CE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8D2240"/>
    <w:multiLevelType w:val="multilevel"/>
    <w:tmpl w:val="2F90F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D80825"/>
    <w:multiLevelType w:val="hybridMultilevel"/>
    <w:tmpl w:val="65C21E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72317E"/>
    <w:multiLevelType w:val="hybridMultilevel"/>
    <w:tmpl w:val="069046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C4288"/>
    <w:multiLevelType w:val="multilevel"/>
    <w:tmpl w:val="31D4E874"/>
    <w:lvl w:ilvl="0">
      <w:start w:val="1"/>
      <w:numFmt w:val="decimal"/>
      <w:lvlText w:val="%1."/>
      <w:lvlJc w:val="left"/>
      <w:pPr>
        <w:tabs>
          <w:tab w:val="num" w:pos="336"/>
        </w:tabs>
        <w:ind w:left="336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056"/>
        </w:tabs>
        <w:ind w:left="1056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496"/>
        </w:tabs>
        <w:ind w:left="2496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16"/>
        </w:tabs>
        <w:ind w:left="3216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36"/>
        </w:tabs>
        <w:ind w:left="39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56"/>
        </w:tabs>
        <w:ind w:left="4656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376"/>
        </w:tabs>
        <w:ind w:left="5376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096"/>
        </w:tabs>
        <w:ind w:left="6096" w:hanging="360"/>
      </w:pPr>
      <w:rPr>
        <w:rFonts w:hint="default"/>
      </w:rPr>
    </w:lvl>
  </w:abstractNum>
  <w:abstractNum w:abstractNumId="7" w15:restartNumberingAfterBreak="0">
    <w:nsid w:val="243D75DE"/>
    <w:multiLevelType w:val="hybridMultilevel"/>
    <w:tmpl w:val="4C3ADF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458DB"/>
    <w:multiLevelType w:val="multilevel"/>
    <w:tmpl w:val="226AC348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9" w15:restartNumberingAfterBreak="0">
    <w:nsid w:val="25920223"/>
    <w:multiLevelType w:val="multilevel"/>
    <w:tmpl w:val="8CD401B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10" w15:restartNumberingAfterBreak="0">
    <w:nsid w:val="2A681AD6"/>
    <w:multiLevelType w:val="multilevel"/>
    <w:tmpl w:val="71E8385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11" w15:restartNumberingAfterBreak="0">
    <w:nsid w:val="2AD02F34"/>
    <w:multiLevelType w:val="multilevel"/>
    <w:tmpl w:val="3C32BD28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12" w15:restartNumberingAfterBreak="0">
    <w:nsid w:val="2CCF3CF2"/>
    <w:multiLevelType w:val="hybridMultilevel"/>
    <w:tmpl w:val="59D01DAE"/>
    <w:lvl w:ilvl="0" w:tplc="36CE09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37242"/>
    <w:multiLevelType w:val="multilevel"/>
    <w:tmpl w:val="5A840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D0491F"/>
    <w:multiLevelType w:val="multilevel"/>
    <w:tmpl w:val="16F4D388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5" w15:restartNumberingAfterBreak="0">
    <w:nsid w:val="36644608"/>
    <w:multiLevelType w:val="multilevel"/>
    <w:tmpl w:val="CCC07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145DA2"/>
    <w:multiLevelType w:val="hybridMultilevel"/>
    <w:tmpl w:val="C63EB5D0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1186A6A"/>
    <w:multiLevelType w:val="hybridMultilevel"/>
    <w:tmpl w:val="42DA05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A42426"/>
    <w:multiLevelType w:val="hybridMultilevel"/>
    <w:tmpl w:val="FCB2F1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6575EA"/>
    <w:multiLevelType w:val="hybridMultilevel"/>
    <w:tmpl w:val="A2148C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B14A2D"/>
    <w:multiLevelType w:val="multilevel"/>
    <w:tmpl w:val="CCC07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927E48"/>
    <w:multiLevelType w:val="multilevel"/>
    <w:tmpl w:val="C7BE6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F2A4CA4"/>
    <w:multiLevelType w:val="multilevel"/>
    <w:tmpl w:val="C9E6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1C748C"/>
    <w:multiLevelType w:val="multilevel"/>
    <w:tmpl w:val="BAEEC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1E1A0E"/>
    <w:multiLevelType w:val="multilevel"/>
    <w:tmpl w:val="9D00B4E8"/>
    <w:lvl w:ilvl="0">
      <w:start w:val="1"/>
      <w:numFmt w:val="decimal"/>
      <w:lvlText w:val="%1."/>
      <w:lvlJc w:val="left"/>
      <w:pPr>
        <w:tabs>
          <w:tab w:val="num" w:pos="336"/>
        </w:tabs>
        <w:ind w:left="336" w:hanging="360"/>
      </w:pPr>
    </w:lvl>
    <w:lvl w:ilvl="1">
      <w:start w:val="1"/>
      <w:numFmt w:val="bullet"/>
      <w:lvlText w:val=""/>
      <w:lvlJc w:val="left"/>
      <w:pPr>
        <w:tabs>
          <w:tab w:val="num" w:pos="1056"/>
        </w:tabs>
        <w:ind w:left="1056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776"/>
        </w:tabs>
        <w:ind w:left="1776" w:hanging="360"/>
      </w:pPr>
    </w:lvl>
    <w:lvl w:ilvl="3" w:tentative="1">
      <w:start w:val="1"/>
      <w:numFmt w:val="decimal"/>
      <w:lvlText w:val="%4."/>
      <w:lvlJc w:val="left"/>
      <w:pPr>
        <w:tabs>
          <w:tab w:val="num" w:pos="2496"/>
        </w:tabs>
        <w:ind w:left="2496" w:hanging="360"/>
      </w:pPr>
    </w:lvl>
    <w:lvl w:ilvl="4" w:tentative="1">
      <w:start w:val="1"/>
      <w:numFmt w:val="decimal"/>
      <w:lvlText w:val="%5."/>
      <w:lvlJc w:val="left"/>
      <w:pPr>
        <w:tabs>
          <w:tab w:val="num" w:pos="3216"/>
        </w:tabs>
        <w:ind w:left="3216" w:hanging="360"/>
      </w:pPr>
    </w:lvl>
    <w:lvl w:ilvl="5" w:tentative="1">
      <w:start w:val="1"/>
      <w:numFmt w:val="decimal"/>
      <w:lvlText w:val="%6."/>
      <w:lvlJc w:val="left"/>
      <w:pPr>
        <w:tabs>
          <w:tab w:val="num" w:pos="3936"/>
        </w:tabs>
        <w:ind w:left="3936" w:hanging="360"/>
      </w:pPr>
    </w:lvl>
    <w:lvl w:ilvl="6" w:tentative="1">
      <w:start w:val="1"/>
      <w:numFmt w:val="decimal"/>
      <w:lvlText w:val="%7."/>
      <w:lvlJc w:val="left"/>
      <w:pPr>
        <w:tabs>
          <w:tab w:val="num" w:pos="4656"/>
        </w:tabs>
        <w:ind w:left="4656" w:hanging="360"/>
      </w:pPr>
    </w:lvl>
    <w:lvl w:ilvl="7" w:tentative="1">
      <w:start w:val="1"/>
      <w:numFmt w:val="decimal"/>
      <w:lvlText w:val="%8."/>
      <w:lvlJc w:val="left"/>
      <w:pPr>
        <w:tabs>
          <w:tab w:val="num" w:pos="5376"/>
        </w:tabs>
        <w:ind w:left="5376" w:hanging="360"/>
      </w:pPr>
    </w:lvl>
    <w:lvl w:ilvl="8" w:tentative="1">
      <w:start w:val="1"/>
      <w:numFmt w:val="decimal"/>
      <w:lvlText w:val="%9."/>
      <w:lvlJc w:val="left"/>
      <w:pPr>
        <w:tabs>
          <w:tab w:val="num" w:pos="6096"/>
        </w:tabs>
        <w:ind w:left="6096" w:hanging="360"/>
      </w:pPr>
    </w:lvl>
  </w:abstractNum>
  <w:abstractNum w:abstractNumId="25" w15:restartNumberingAfterBreak="0">
    <w:nsid w:val="579A7100"/>
    <w:multiLevelType w:val="hybridMultilevel"/>
    <w:tmpl w:val="BB32F128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 w15:restartNumberingAfterBreak="0">
    <w:nsid w:val="58EB0B05"/>
    <w:multiLevelType w:val="multilevel"/>
    <w:tmpl w:val="DBDAB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981779E"/>
    <w:multiLevelType w:val="multilevel"/>
    <w:tmpl w:val="9842A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EE374E6"/>
    <w:multiLevelType w:val="multilevel"/>
    <w:tmpl w:val="CE96D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0D0FDA"/>
    <w:multiLevelType w:val="multilevel"/>
    <w:tmpl w:val="A86016DE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30" w15:restartNumberingAfterBreak="0">
    <w:nsid w:val="67BA299F"/>
    <w:multiLevelType w:val="hybridMultilevel"/>
    <w:tmpl w:val="0B02CE9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7F2794C"/>
    <w:multiLevelType w:val="multilevel"/>
    <w:tmpl w:val="226AC348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32" w15:restartNumberingAfterBreak="0">
    <w:nsid w:val="6CC3415C"/>
    <w:multiLevelType w:val="hybridMultilevel"/>
    <w:tmpl w:val="554A4B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4E2B12"/>
    <w:multiLevelType w:val="multilevel"/>
    <w:tmpl w:val="FFBC5D5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B23D8B"/>
    <w:multiLevelType w:val="hybridMultilevel"/>
    <w:tmpl w:val="38CA0E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CC1000"/>
    <w:multiLevelType w:val="multilevel"/>
    <w:tmpl w:val="16F4D388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36" w15:restartNumberingAfterBreak="0">
    <w:nsid w:val="752A10CE"/>
    <w:multiLevelType w:val="hybridMultilevel"/>
    <w:tmpl w:val="086ECDB4"/>
    <w:lvl w:ilvl="0" w:tplc="6D6C3C6A">
      <w:start w:val="4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9C0BE1"/>
    <w:multiLevelType w:val="multilevel"/>
    <w:tmpl w:val="CCC07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22"/>
  </w:num>
  <w:num w:numId="3">
    <w:abstractNumId w:val="37"/>
  </w:num>
  <w:num w:numId="4">
    <w:abstractNumId w:val="15"/>
  </w:num>
  <w:num w:numId="5">
    <w:abstractNumId w:val="25"/>
  </w:num>
  <w:num w:numId="6">
    <w:abstractNumId w:val="3"/>
  </w:num>
  <w:num w:numId="7">
    <w:abstractNumId w:val="3"/>
  </w:num>
  <w:num w:numId="8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27"/>
  </w:num>
  <w:num w:numId="11">
    <w:abstractNumId w:val="2"/>
  </w:num>
  <w:num w:numId="12">
    <w:abstractNumId w:val="28"/>
  </w:num>
  <w:num w:numId="13">
    <w:abstractNumId w:val="23"/>
  </w:num>
  <w:num w:numId="14">
    <w:abstractNumId w:val="24"/>
    <w:lvlOverride w:ilvl="0">
      <w:startOverride w:val="1"/>
    </w:lvlOverride>
  </w:num>
  <w:num w:numId="15">
    <w:abstractNumId w:val="29"/>
  </w:num>
  <w:num w:numId="16">
    <w:abstractNumId w:val="21"/>
  </w:num>
  <w:num w:numId="17">
    <w:abstractNumId w:val="6"/>
  </w:num>
  <w:num w:numId="18">
    <w:abstractNumId w:val="9"/>
  </w:num>
  <w:num w:numId="19">
    <w:abstractNumId w:val="10"/>
  </w:num>
  <w:num w:numId="20">
    <w:abstractNumId w:val="11"/>
  </w:num>
  <w:num w:numId="21">
    <w:abstractNumId w:val="8"/>
  </w:num>
  <w:num w:numId="22">
    <w:abstractNumId w:val="31"/>
  </w:num>
  <w:num w:numId="23">
    <w:abstractNumId w:val="32"/>
  </w:num>
  <w:num w:numId="24">
    <w:abstractNumId w:val="7"/>
  </w:num>
  <w:num w:numId="25">
    <w:abstractNumId w:val="19"/>
  </w:num>
  <w:num w:numId="26">
    <w:abstractNumId w:val="0"/>
  </w:num>
  <w:num w:numId="27">
    <w:abstractNumId w:val="30"/>
  </w:num>
  <w:num w:numId="28">
    <w:abstractNumId w:val="4"/>
  </w:num>
  <w:num w:numId="29">
    <w:abstractNumId w:val="18"/>
  </w:num>
  <w:num w:numId="30">
    <w:abstractNumId w:val="35"/>
    <w:lvlOverride w:ilvl="0">
      <w:startOverride w:val="1"/>
    </w:lvlOverride>
  </w:num>
  <w:num w:numId="31">
    <w:abstractNumId w:val="26"/>
  </w:num>
  <w:num w:numId="32">
    <w:abstractNumId w:val="36"/>
  </w:num>
  <w:num w:numId="33">
    <w:abstractNumId w:val="34"/>
  </w:num>
  <w:num w:numId="34">
    <w:abstractNumId w:val="13"/>
  </w:num>
  <w:num w:numId="35">
    <w:abstractNumId w:val="33"/>
  </w:num>
  <w:num w:numId="36">
    <w:abstractNumId w:val="17"/>
  </w:num>
  <w:num w:numId="37">
    <w:abstractNumId w:val="16"/>
  </w:num>
  <w:num w:numId="38">
    <w:abstractNumId w:val="5"/>
  </w:num>
  <w:num w:numId="39">
    <w:abstractNumId w:val="12"/>
  </w:num>
  <w:num w:numId="40">
    <w:abstractNumId w:val="14"/>
  </w:num>
  <w:num w:numId="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142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632"/>
    <w:rsid w:val="000011C8"/>
    <w:rsid w:val="000023BA"/>
    <w:rsid w:val="00002A6D"/>
    <w:rsid w:val="00005878"/>
    <w:rsid w:val="00006596"/>
    <w:rsid w:val="0001255E"/>
    <w:rsid w:val="00014FD2"/>
    <w:rsid w:val="000155D6"/>
    <w:rsid w:val="00015A6F"/>
    <w:rsid w:val="00017E54"/>
    <w:rsid w:val="0002038B"/>
    <w:rsid w:val="000203C4"/>
    <w:rsid w:val="00023308"/>
    <w:rsid w:val="000240F8"/>
    <w:rsid w:val="000245A8"/>
    <w:rsid w:val="00031736"/>
    <w:rsid w:val="00031FCE"/>
    <w:rsid w:val="00032C45"/>
    <w:rsid w:val="0003487B"/>
    <w:rsid w:val="00034DF6"/>
    <w:rsid w:val="00035B60"/>
    <w:rsid w:val="00035ED8"/>
    <w:rsid w:val="00037DDD"/>
    <w:rsid w:val="0004000D"/>
    <w:rsid w:val="00040246"/>
    <w:rsid w:val="0004162B"/>
    <w:rsid w:val="00043581"/>
    <w:rsid w:val="00044B2D"/>
    <w:rsid w:val="00051BE4"/>
    <w:rsid w:val="00051C9A"/>
    <w:rsid w:val="00052839"/>
    <w:rsid w:val="000535AB"/>
    <w:rsid w:val="000550B5"/>
    <w:rsid w:val="00055526"/>
    <w:rsid w:val="00056002"/>
    <w:rsid w:val="000578CF"/>
    <w:rsid w:val="00063F93"/>
    <w:rsid w:val="000651E1"/>
    <w:rsid w:val="00065264"/>
    <w:rsid w:val="000658D8"/>
    <w:rsid w:val="000679BE"/>
    <w:rsid w:val="00070E95"/>
    <w:rsid w:val="000736B1"/>
    <w:rsid w:val="0007374A"/>
    <w:rsid w:val="00074486"/>
    <w:rsid w:val="000803D7"/>
    <w:rsid w:val="000822C6"/>
    <w:rsid w:val="00082307"/>
    <w:rsid w:val="00083470"/>
    <w:rsid w:val="000836EE"/>
    <w:rsid w:val="00084A35"/>
    <w:rsid w:val="0008558E"/>
    <w:rsid w:val="0008669B"/>
    <w:rsid w:val="000870CC"/>
    <w:rsid w:val="00087CE7"/>
    <w:rsid w:val="000907F9"/>
    <w:rsid w:val="00094E1B"/>
    <w:rsid w:val="000962D7"/>
    <w:rsid w:val="00096C26"/>
    <w:rsid w:val="00096E23"/>
    <w:rsid w:val="000979F4"/>
    <w:rsid w:val="000A02CC"/>
    <w:rsid w:val="000A0E29"/>
    <w:rsid w:val="000A1778"/>
    <w:rsid w:val="000A1784"/>
    <w:rsid w:val="000A3717"/>
    <w:rsid w:val="000A391D"/>
    <w:rsid w:val="000A42E0"/>
    <w:rsid w:val="000A44CF"/>
    <w:rsid w:val="000A5943"/>
    <w:rsid w:val="000A6898"/>
    <w:rsid w:val="000A7933"/>
    <w:rsid w:val="000B1B9C"/>
    <w:rsid w:val="000B243C"/>
    <w:rsid w:val="000B46CC"/>
    <w:rsid w:val="000B488B"/>
    <w:rsid w:val="000B4C95"/>
    <w:rsid w:val="000B663A"/>
    <w:rsid w:val="000C0271"/>
    <w:rsid w:val="000C0FC8"/>
    <w:rsid w:val="000C12F8"/>
    <w:rsid w:val="000C197F"/>
    <w:rsid w:val="000C25D1"/>
    <w:rsid w:val="000C33C3"/>
    <w:rsid w:val="000C340E"/>
    <w:rsid w:val="000C3BD1"/>
    <w:rsid w:val="000C46CC"/>
    <w:rsid w:val="000C4726"/>
    <w:rsid w:val="000C5A71"/>
    <w:rsid w:val="000C67A1"/>
    <w:rsid w:val="000C6EE5"/>
    <w:rsid w:val="000D0C86"/>
    <w:rsid w:val="000D0D3F"/>
    <w:rsid w:val="000D5279"/>
    <w:rsid w:val="000D5617"/>
    <w:rsid w:val="000D62AF"/>
    <w:rsid w:val="000D6D18"/>
    <w:rsid w:val="000D7F88"/>
    <w:rsid w:val="000E0942"/>
    <w:rsid w:val="000E1B51"/>
    <w:rsid w:val="000E4BB5"/>
    <w:rsid w:val="000E72CD"/>
    <w:rsid w:val="000E7311"/>
    <w:rsid w:val="000E7EED"/>
    <w:rsid w:val="000F0B47"/>
    <w:rsid w:val="000F13D3"/>
    <w:rsid w:val="000F2565"/>
    <w:rsid w:val="000F4663"/>
    <w:rsid w:val="000F4742"/>
    <w:rsid w:val="000F4814"/>
    <w:rsid w:val="000F55A1"/>
    <w:rsid w:val="000F7196"/>
    <w:rsid w:val="000F7A37"/>
    <w:rsid w:val="000F7A8D"/>
    <w:rsid w:val="00100995"/>
    <w:rsid w:val="0010112D"/>
    <w:rsid w:val="00101538"/>
    <w:rsid w:val="00101D7A"/>
    <w:rsid w:val="001048FB"/>
    <w:rsid w:val="00105B80"/>
    <w:rsid w:val="00107138"/>
    <w:rsid w:val="001075A3"/>
    <w:rsid w:val="00110DF9"/>
    <w:rsid w:val="0011457C"/>
    <w:rsid w:val="00115400"/>
    <w:rsid w:val="00121D27"/>
    <w:rsid w:val="001232A5"/>
    <w:rsid w:val="0012559F"/>
    <w:rsid w:val="00127B9F"/>
    <w:rsid w:val="00131D92"/>
    <w:rsid w:val="00132284"/>
    <w:rsid w:val="00132A97"/>
    <w:rsid w:val="001338EE"/>
    <w:rsid w:val="00134955"/>
    <w:rsid w:val="001350B5"/>
    <w:rsid w:val="00135890"/>
    <w:rsid w:val="00135EEC"/>
    <w:rsid w:val="00136252"/>
    <w:rsid w:val="00136879"/>
    <w:rsid w:val="00137055"/>
    <w:rsid w:val="00137656"/>
    <w:rsid w:val="00137909"/>
    <w:rsid w:val="0014207E"/>
    <w:rsid w:val="001429F4"/>
    <w:rsid w:val="001431C8"/>
    <w:rsid w:val="0014437E"/>
    <w:rsid w:val="00145454"/>
    <w:rsid w:val="00146859"/>
    <w:rsid w:val="00146D7F"/>
    <w:rsid w:val="001506C6"/>
    <w:rsid w:val="00150C92"/>
    <w:rsid w:val="001510A8"/>
    <w:rsid w:val="00152FB4"/>
    <w:rsid w:val="001537E1"/>
    <w:rsid w:val="001542D2"/>
    <w:rsid w:val="00154513"/>
    <w:rsid w:val="00157376"/>
    <w:rsid w:val="001608B6"/>
    <w:rsid w:val="00161337"/>
    <w:rsid w:val="00162A05"/>
    <w:rsid w:val="0016319B"/>
    <w:rsid w:val="0016396E"/>
    <w:rsid w:val="001651A6"/>
    <w:rsid w:val="001651B5"/>
    <w:rsid w:val="00166478"/>
    <w:rsid w:val="00172868"/>
    <w:rsid w:val="001743D9"/>
    <w:rsid w:val="00174956"/>
    <w:rsid w:val="0017507E"/>
    <w:rsid w:val="00175463"/>
    <w:rsid w:val="00176604"/>
    <w:rsid w:val="00176969"/>
    <w:rsid w:val="001816BB"/>
    <w:rsid w:val="00182077"/>
    <w:rsid w:val="00182EA0"/>
    <w:rsid w:val="00185758"/>
    <w:rsid w:val="00186323"/>
    <w:rsid w:val="00187728"/>
    <w:rsid w:val="00187836"/>
    <w:rsid w:val="00187D89"/>
    <w:rsid w:val="00187F22"/>
    <w:rsid w:val="00191769"/>
    <w:rsid w:val="00191BD5"/>
    <w:rsid w:val="0019218C"/>
    <w:rsid w:val="001930EE"/>
    <w:rsid w:val="00194D45"/>
    <w:rsid w:val="001964FC"/>
    <w:rsid w:val="00197E90"/>
    <w:rsid w:val="00197F55"/>
    <w:rsid w:val="001A0145"/>
    <w:rsid w:val="001A0180"/>
    <w:rsid w:val="001A15B7"/>
    <w:rsid w:val="001A245F"/>
    <w:rsid w:val="001A31C1"/>
    <w:rsid w:val="001A3492"/>
    <w:rsid w:val="001A352C"/>
    <w:rsid w:val="001A3C4C"/>
    <w:rsid w:val="001A43A1"/>
    <w:rsid w:val="001A43DE"/>
    <w:rsid w:val="001A54D4"/>
    <w:rsid w:val="001A5683"/>
    <w:rsid w:val="001A7301"/>
    <w:rsid w:val="001B1028"/>
    <w:rsid w:val="001B1BF6"/>
    <w:rsid w:val="001B2D9C"/>
    <w:rsid w:val="001B3407"/>
    <w:rsid w:val="001B505F"/>
    <w:rsid w:val="001B7069"/>
    <w:rsid w:val="001C1602"/>
    <w:rsid w:val="001C3DB5"/>
    <w:rsid w:val="001C3FF1"/>
    <w:rsid w:val="001C40C9"/>
    <w:rsid w:val="001C4257"/>
    <w:rsid w:val="001C7050"/>
    <w:rsid w:val="001C760D"/>
    <w:rsid w:val="001C7CC9"/>
    <w:rsid w:val="001D191A"/>
    <w:rsid w:val="001D1A66"/>
    <w:rsid w:val="001D4A5A"/>
    <w:rsid w:val="001D56FC"/>
    <w:rsid w:val="001D6027"/>
    <w:rsid w:val="001D6D52"/>
    <w:rsid w:val="001D7A2F"/>
    <w:rsid w:val="001E1DCB"/>
    <w:rsid w:val="001E3B79"/>
    <w:rsid w:val="001E517E"/>
    <w:rsid w:val="001F08D0"/>
    <w:rsid w:val="001F2EBB"/>
    <w:rsid w:val="001F2F30"/>
    <w:rsid w:val="001F33FF"/>
    <w:rsid w:val="001F3451"/>
    <w:rsid w:val="001F3AB0"/>
    <w:rsid w:val="001F4454"/>
    <w:rsid w:val="001F52A8"/>
    <w:rsid w:val="001F5409"/>
    <w:rsid w:val="001F5429"/>
    <w:rsid w:val="001F5A46"/>
    <w:rsid w:val="001F6591"/>
    <w:rsid w:val="001F7713"/>
    <w:rsid w:val="00203131"/>
    <w:rsid w:val="00203282"/>
    <w:rsid w:val="00203C27"/>
    <w:rsid w:val="002063BF"/>
    <w:rsid w:val="002065ED"/>
    <w:rsid w:val="00207C8C"/>
    <w:rsid w:val="00210A20"/>
    <w:rsid w:val="00210ECA"/>
    <w:rsid w:val="00214B9D"/>
    <w:rsid w:val="00215BCE"/>
    <w:rsid w:val="0022073F"/>
    <w:rsid w:val="00225906"/>
    <w:rsid w:val="002266DE"/>
    <w:rsid w:val="0022717E"/>
    <w:rsid w:val="00227A0F"/>
    <w:rsid w:val="00230E39"/>
    <w:rsid w:val="002319E1"/>
    <w:rsid w:val="0023201B"/>
    <w:rsid w:val="00232043"/>
    <w:rsid w:val="002321F3"/>
    <w:rsid w:val="00233070"/>
    <w:rsid w:val="002343D2"/>
    <w:rsid w:val="00235D7F"/>
    <w:rsid w:val="00236F25"/>
    <w:rsid w:val="00240B1A"/>
    <w:rsid w:val="00241ECC"/>
    <w:rsid w:val="00243FC1"/>
    <w:rsid w:val="002444DD"/>
    <w:rsid w:val="00244CBC"/>
    <w:rsid w:val="0024530A"/>
    <w:rsid w:val="002455DA"/>
    <w:rsid w:val="002460BE"/>
    <w:rsid w:val="002464F9"/>
    <w:rsid w:val="0024716A"/>
    <w:rsid w:val="00251C28"/>
    <w:rsid w:val="002536EB"/>
    <w:rsid w:val="00253ED6"/>
    <w:rsid w:val="00261157"/>
    <w:rsid w:val="0026246B"/>
    <w:rsid w:val="00262E15"/>
    <w:rsid w:val="00264429"/>
    <w:rsid w:val="002661CB"/>
    <w:rsid w:val="0026645E"/>
    <w:rsid w:val="002673C2"/>
    <w:rsid w:val="0027032A"/>
    <w:rsid w:val="002739B5"/>
    <w:rsid w:val="002743E3"/>
    <w:rsid w:val="00274577"/>
    <w:rsid w:val="00275308"/>
    <w:rsid w:val="00275C1D"/>
    <w:rsid w:val="002767D1"/>
    <w:rsid w:val="002773B5"/>
    <w:rsid w:val="00282FB8"/>
    <w:rsid w:val="00283B9A"/>
    <w:rsid w:val="00283F32"/>
    <w:rsid w:val="002850CA"/>
    <w:rsid w:val="0028549D"/>
    <w:rsid w:val="00285A35"/>
    <w:rsid w:val="00286BEC"/>
    <w:rsid w:val="00290885"/>
    <w:rsid w:val="002912AB"/>
    <w:rsid w:val="00291590"/>
    <w:rsid w:val="002939BE"/>
    <w:rsid w:val="00293B9C"/>
    <w:rsid w:val="00294128"/>
    <w:rsid w:val="002950F5"/>
    <w:rsid w:val="00295535"/>
    <w:rsid w:val="00295C7C"/>
    <w:rsid w:val="00296676"/>
    <w:rsid w:val="002A255D"/>
    <w:rsid w:val="002A285A"/>
    <w:rsid w:val="002A2B6F"/>
    <w:rsid w:val="002A2D8D"/>
    <w:rsid w:val="002A3613"/>
    <w:rsid w:val="002A41E9"/>
    <w:rsid w:val="002A49E1"/>
    <w:rsid w:val="002A6A83"/>
    <w:rsid w:val="002A6CD1"/>
    <w:rsid w:val="002A7CCF"/>
    <w:rsid w:val="002B104E"/>
    <w:rsid w:val="002B29AE"/>
    <w:rsid w:val="002B3F5E"/>
    <w:rsid w:val="002B4D6F"/>
    <w:rsid w:val="002B6330"/>
    <w:rsid w:val="002B7E0D"/>
    <w:rsid w:val="002C0630"/>
    <w:rsid w:val="002C06C6"/>
    <w:rsid w:val="002C1305"/>
    <w:rsid w:val="002C1C48"/>
    <w:rsid w:val="002C1E8C"/>
    <w:rsid w:val="002C2A9E"/>
    <w:rsid w:val="002C2D94"/>
    <w:rsid w:val="002C375C"/>
    <w:rsid w:val="002C5601"/>
    <w:rsid w:val="002C5E90"/>
    <w:rsid w:val="002C6D11"/>
    <w:rsid w:val="002C7B07"/>
    <w:rsid w:val="002C7F58"/>
    <w:rsid w:val="002D0020"/>
    <w:rsid w:val="002D188C"/>
    <w:rsid w:val="002D3627"/>
    <w:rsid w:val="002D36C8"/>
    <w:rsid w:val="002D6769"/>
    <w:rsid w:val="002D7875"/>
    <w:rsid w:val="002E12BC"/>
    <w:rsid w:val="002E1335"/>
    <w:rsid w:val="002E78BA"/>
    <w:rsid w:val="002F0FCD"/>
    <w:rsid w:val="002F11B7"/>
    <w:rsid w:val="002F1351"/>
    <w:rsid w:val="002F1394"/>
    <w:rsid w:val="002F2A6A"/>
    <w:rsid w:val="002F3300"/>
    <w:rsid w:val="002F5AB4"/>
    <w:rsid w:val="002F6943"/>
    <w:rsid w:val="002F7B03"/>
    <w:rsid w:val="003000C8"/>
    <w:rsid w:val="003021A0"/>
    <w:rsid w:val="003026CA"/>
    <w:rsid w:val="003026F3"/>
    <w:rsid w:val="00302827"/>
    <w:rsid w:val="0030288D"/>
    <w:rsid w:val="00302CC7"/>
    <w:rsid w:val="003044F2"/>
    <w:rsid w:val="003048DD"/>
    <w:rsid w:val="0030522E"/>
    <w:rsid w:val="00307361"/>
    <w:rsid w:val="00307AE3"/>
    <w:rsid w:val="00311667"/>
    <w:rsid w:val="00311D25"/>
    <w:rsid w:val="0031200D"/>
    <w:rsid w:val="003134C1"/>
    <w:rsid w:val="00313D04"/>
    <w:rsid w:val="003150A9"/>
    <w:rsid w:val="00316F2B"/>
    <w:rsid w:val="00317E95"/>
    <w:rsid w:val="00320257"/>
    <w:rsid w:val="00321531"/>
    <w:rsid w:val="00322A78"/>
    <w:rsid w:val="0032581F"/>
    <w:rsid w:val="0032636A"/>
    <w:rsid w:val="003269AE"/>
    <w:rsid w:val="00327C11"/>
    <w:rsid w:val="0033086C"/>
    <w:rsid w:val="003320B0"/>
    <w:rsid w:val="0033300D"/>
    <w:rsid w:val="003332A0"/>
    <w:rsid w:val="003335F5"/>
    <w:rsid w:val="00333A12"/>
    <w:rsid w:val="00336158"/>
    <w:rsid w:val="003369EC"/>
    <w:rsid w:val="00336D06"/>
    <w:rsid w:val="0033718F"/>
    <w:rsid w:val="00337364"/>
    <w:rsid w:val="00337E4C"/>
    <w:rsid w:val="00340CB4"/>
    <w:rsid w:val="00340DB2"/>
    <w:rsid w:val="0034197B"/>
    <w:rsid w:val="00341B81"/>
    <w:rsid w:val="003434FF"/>
    <w:rsid w:val="003448AF"/>
    <w:rsid w:val="00344BE9"/>
    <w:rsid w:val="0034562B"/>
    <w:rsid w:val="00345845"/>
    <w:rsid w:val="0034612D"/>
    <w:rsid w:val="00346DDA"/>
    <w:rsid w:val="00347CF9"/>
    <w:rsid w:val="003503C6"/>
    <w:rsid w:val="00351166"/>
    <w:rsid w:val="0035258E"/>
    <w:rsid w:val="00354B4E"/>
    <w:rsid w:val="00355F4B"/>
    <w:rsid w:val="00356771"/>
    <w:rsid w:val="00360177"/>
    <w:rsid w:val="00361B2C"/>
    <w:rsid w:val="00363514"/>
    <w:rsid w:val="003640BC"/>
    <w:rsid w:val="00365626"/>
    <w:rsid w:val="00365F00"/>
    <w:rsid w:val="00367618"/>
    <w:rsid w:val="00371DA3"/>
    <w:rsid w:val="00373A9D"/>
    <w:rsid w:val="003751C1"/>
    <w:rsid w:val="0037653E"/>
    <w:rsid w:val="00377067"/>
    <w:rsid w:val="0038078E"/>
    <w:rsid w:val="003817D8"/>
    <w:rsid w:val="00382EBB"/>
    <w:rsid w:val="00384F81"/>
    <w:rsid w:val="00385778"/>
    <w:rsid w:val="00385C6A"/>
    <w:rsid w:val="00386E5F"/>
    <w:rsid w:val="003902D7"/>
    <w:rsid w:val="0039101E"/>
    <w:rsid w:val="0039123D"/>
    <w:rsid w:val="00391AEA"/>
    <w:rsid w:val="003925E1"/>
    <w:rsid w:val="0039268A"/>
    <w:rsid w:val="00392B4A"/>
    <w:rsid w:val="00393935"/>
    <w:rsid w:val="00393C84"/>
    <w:rsid w:val="00393DC7"/>
    <w:rsid w:val="00396290"/>
    <w:rsid w:val="003A106F"/>
    <w:rsid w:val="003A2D3A"/>
    <w:rsid w:val="003A3194"/>
    <w:rsid w:val="003A5EF7"/>
    <w:rsid w:val="003A788C"/>
    <w:rsid w:val="003B0D7E"/>
    <w:rsid w:val="003B1638"/>
    <w:rsid w:val="003B1CA3"/>
    <w:rsid w:val="003B2414"/>
    <w:rsid w:val="003B6513"/>
    <w:rsid w:val="003B755C"/>
    <w:rsid w:val="003C0674"/>
    <w:rsid w:val="003C14FA"/>
    <w:rsid w:val="003C183C"/>
    <w:rsid w:val="003C1F74"/>
    <w:rsid w:val="003C234A"/>
    <w:rsid w:val="003C3B28"/>
    <w:rsid w:val="003C443B"/>
    <w:rsid w:val="003C50A0"/>
    <w:rsid w:val="003C5112"/>
    <w:rsid w:val="003C5339"/>
    <w:rsid w:val="003C695B"/>
    <w:rsid w:val="003D0280"/>
    <w:rsid w:val="003D1962"/>
    <w:rsid w:val="003D3B69"/>
    <w:rsid w:val="003D3C47"/>
    <w:rsid w:val="003D4E3C"/>
    <w:rsid w:val="003E0A8F"/>
    <w:rsid w:val="003E1040"/>
    <w:rsid w:val="003E107F"/>
    <w:rsid w:val="003E1347"/>
    <w:rsid w:val="003E2A92"/>
    <w:rsid w:val="003E340D"/>
    <w:rsid w:val="003E3B26"/>
    <w:rsid w:val="003E3BAD"/>
    <w:rsid w:val="003F2842"/>
    <w:rsid w:val="003F288D"/>
    <w:rsid w:val="003F3694"/>
    <w:rsid w:val="003F401C"/>
    <w:rsid w:val="003F5F11"/>
    <w:rsid w:val="003F6481"/>
    <w:rsid w:val="003F7D02"/>
    <w:rsid w:val="00400107"/>
    <w:rsid w:val="004006C6"/>
    <w:rsid w:val="004008DC"/>
    <w:rsid w:val="00401D58"/>
    <w:rsid w:val="00401DE0"/>
    <w:rsid w:val="0040420A"/>
    <w:rsid w:val="00404D57"/>
    <w:rsid w:val="00406C46"/>
    <w:rsid w:val="004070F4"/>
    <w:rsid w:val="004126C8"/>
    <w:rsid w:val="0041501C"/>
    <w:rsid w:val="00415FE9"/>
    <w:rsid w:val="004167DA"/>
    <w:rsid w:val="00417B4A"/>
    <w:rsid w:val="00420ED2"/>
    <w:rsid w:val="00421A32"/>
    <w:rsid w:val="00421A89"/>
    <w:rsid w:val="00421C49"/>
    <w:rsid w:val="00423D29"/>
    <w:rsid w:val="004246DE"/>
    <w:rsid w:val="00424D83"/>
    <w:rsid w:val="00426B58"/>
    <w:rsid w:val="004270C9"/>
    <w:rsid w:val="004274A9"/>
    <w:rsid w:val="004328A9"/>
    <w:rsid w:val="00432DF5"/>
    <w:rsid w:val="00432EC7"/>
    <w:rsid w:val="004330C0"/>
    <w:rsid w:val="0043519D"/>
    <w:rsid w:val="004403D0"/>
    <w:rsid w:val="004404B3"/>
    <w:rsid w:val="00441026"/>
    <w:rsid w:val="00442500"/>
    <w:rsid w:val="00443CEF"/>
    <w:rsid w:val="00446979"/>
    <w:rsid w:val="0045232E"/>
    <w:rsid w:val="0045264D"/>
    <w:rsid w:val="00454E79"/>
    <w:rsid w:val="004553D0"/>
    <w:rsid w:val="0045564F"/>
    <w:rsid w:val="004563BC"/>
    <w:rsid w:val="00457B10"/>
    <w:rsid w:val="0046075E"/>
    <w:rsid w:val="0046327F"/>
    <w:rsid w:val="00463739"/>
    <w:rsid w:val="00470709"/>
    <w:rsid w:val="00470B57"/>
    <w:rsid w:val="00470D26"/>
    <w:rsid w:val="00470D6B"/>
    <w:rsid w:val="00471E7F"/>
    <w:rsid w:val="00474A2D"/>
    <w:rsid w:val="00475D06"/>
    <w:rsid w:val="004775C7"/>
    <w:rsid w:val="00477946"/>
    <w:rsid w:val="004779D8"/>
    <w:rsid w:val="00480D6E"/>
    <w:rsid w:val="00481BD6"/>
    <w:rsid w:val="00482313"/>
    <w:rsid w:val="004826C4"/>
    <w:rsid w:val="00484054"/>
    <w:rsid w:val="004855A2"/>
    <w:rsid w:val="00485B36"/>
    <w:rsid w:val="00485EF3"/>
    <w:rsid w:val="004867F7"/>
    <w:rsid w:val="00486DFB"/>
    <w:rsid w:val="0048785F"/>
    <w:rsid w:val="004903DA"/>
    <w:rsid w:val="004905CC"/>
    <w:rsid w:val="0049118A"/>
    <w:rsid w:val="0049290B"/>
    <w:rsid w:val="00493054"/>
    <w:rsid w:val="004933C1"/>
    <w:rsid w:val="004953E9"/>
    <w:rsid w:val="00496160"/>
    <w:rsid w:val="004979A9"/>
    <w:rsid w:val="004979C6"/>
    <w:rsid w:val="00497CF7"/>
    <w:rsid w:val="004A035D"/>
    <w:rsid w:val="004A26B1"/>
    <w:rsid w:val="004A2CE7"/>
    <w:rsid w:val="004A34E5"/>
    <w:rsid w:val="004A3E31"/>
    <w:rsid w:val="004A6341"/>
    <w:rsid w:val="004A7681"/>
    <w:rsid w:val="004B02C1"/>
    <w:rsid w:val="004B128C"/>
    <w:rsid w:val="004B3B1B"/>
    <w:rsid w:val="004B48E2"/>
    <w:rsid w:val="004B505E"/>
    <w:rsid w:val="004C1EB1"/>
    <w:rsid w:val="004C30DA"/>
    <w:rsid w:val="004C3477"/>
    <w:rsid w:val="004C428C"/>
    <w:rsid w:val="004C4922"/>
    <w:rsid w:val="004C51C3"/>
    <w:rsid w:val="004C616F"/>
    <w:rsid w:val="004D084D"/>
    <w:rsid w:val="004D12F8"/>
    <w:rsid w:val="004D2186"/>
    <w:rsid w:val="004D5A23"/>
    <w:rsid w:val="004E10B8"/>
    <w:rsid w:val="004E18D9"/>
    <w:rsid w:val="004E1954"/>
    <w:rsid w:val="004E19EE"/>
    <w:rsid w:val="004E1D2F"/>
    <w:rsid w:val="004E303B"/>
    <w:rsid w:val="004E46DF"/>
    <w:rsid w:val="004E593F"/>
    <w:rsid w:val="004E6884"/>
    <w:rsid w:val="004E7415"/>
    <w:rsid w:val="004F0F1A"/>
    <w:rsid w:val="004F1B2D"/>
    <w:rsid w:val="004F27B3"/>
    <w:rsid w:val="004F2CCF"/>
    <w:rsid w:val="004F3A30"/>
    <w:rsid w:val="004F3A6C"/>
    <w:rsid w:val="004F3BEF"/>
    <w:rsid w:val="004F3D36"/>
    <w:rsid w:val="004F3F8C"/>
    <w:rsid w:val="004F4A94"/>
    <w:rsid w:val="004F5A2C"/>
    <w:rsid w:val="0050103F"/>
    <w:rsid w:val="00501AB5"/>
    <w:rsid w:val="00501E1A"/>
    <w:rsid w:val="00502DB8"/>
    <w:rsid w:val="005044A4"/>
    <w:rsid w:val="00505108"/>
    <w:rsid w:val="00505A65"/>
    <w:rsid w:val="00506D43"/>
    <w:rsid w:val="005116D2"/>
    <w:rsid w:val="00511BBA"/>
    <w:rsid w:val="00511F78"/>
    <w:rsid w:val="00513A47"/>
    <w:rsid w:val="0051465E"/>
    <w:rsid w:val="00514B0D"/>
    <w:rsid w:val="00514C88"/>
    <w:rsid w:val="00516016"/>
    <w:rsid w:val="00516C9D"/>
    <w:rsid w:val="00517606"/>
    <w:rsid w:val="005178B8"/>
    <w:rsid w:val="00521502"/>
    <w:rsid w:val="00521A25"/>
    <w:rsid w:val="00522BA3"/>
    <w:rsid w:val="005230B1"/>
    <w:rsid w:val="005249A5"/>
    <w:rsid w:val="00524CC1"/>
    <w:rsid w:val="00524E88"/>
    <w:rsid w:val="0052579A"/>
    <w:rsid w:val="0053048F"/>
    <w:rsid w:val="00530685"/>
    <w:rsid w:val="00530EC5"/>
    <w:rsid w:val="00531716"/>
    <w:rsid w:val="00531FBD"/>
    <w:rsid w:val="00532371"/>
    <w:rsid w:val="00532D67"/>
    <w:rsid w:val="00533331"/>
    <w:rsid w:val="005378CE"/>
    <w:rsid w:val="0054095D"/>
    <w:rsid w:val="00540A51"/>
    <w:rsid w:val="005411BD"/>
    <w:rsid w:val="00541872"/>
    <w:rsid w:val="00542847"/>
    <w:rsid w:val="00544D43"/>
    <w:rsid w:val="00545C33"/>
    <w:rsid w:val="0054632A"/>
    <w:rsid w:val="00546FCA"/>
    <w:rsid w:val="005473DB"/>
    <w:rsid w:val="0055001F"/>
    <w:rsid w:val="005505D4"/>
    <w:rsid w:val="00551372"/>
    <w:rsid w:val="005529B6"/>
    <w:rsid w:val="005568FF"/>
    <w:rsid w:val="00561C58"/>
    <w:rsid w:val="00561D2A"/>
    <w:rsid w:val="00561D73"/>
    <w:rsid w:val="00561F08"/>
    <w:rsid w:val="00562608"/>
    <w:rsid w:val="00563C54"/>
    <w:rsid w:val="00563E00"/>
    <w:rsid w:val="00563E6F"/>
    <w:rsid w:val="0056430D"/>
    <w:rsid w:val="00567C46"/>
    <w:rsid w:val="00570486"/>
    <w:rsid w:val="00571320"/>
    <w:rsid w:val="0057493D"/>
    <w:rsid w:val="0057582E"/>
    <w:rsid w:val="00575A7B"/>
    <w:rsid w:val="00575D81"/>
    <w:rsid w:val="005812A5"/>
    <w:rsid w:val="005817AF"/>
    <w:rsid w:val="00581EE3"/>
    <w:rsid w:val="005829EF"/>
    <w:rsid w:val="00582B6C"/>
    <w:rsid w:val="005837CF"/>
    <w:rsid w:val="00584E64"/>
    <w:rsid w:val="00585B7D"/>
    <w:rsid w:val="00586AC5"/>
    <w:rsid w:val="00587C5B"/>
    <w:rsid w:val="00592D0E"/>
    <w:rsid w:val="00593165"/>
    <w:rsid w:val="005948BB"/>
    <w:rsid w:val="005950EC"/>
    <w:rsid w:val="00595143"/>
    <w:rsid w:val="00596BBB"/>
    <w:rsid w:val="00597088"/>
    <w:rsid w:val="005975FF"/>
    <w:rsid w:val="005A0919"/>
    <w:rsid w:val="005A246A"/>
    <w:rsid w:val="005A295C"/>
    <w:rsid w:val="005A6355"/>
    <w:rsid w:val="005A73B5"/>
    <w:rsid w:val="005B015F"/>
    <w:rsid w:val="005B073B"/>
    <w:rsid w:val="005B0E42"/>
    <w:rsid w:val="005B1084"/>
    <w:rsid w:val="005B1357"/>
    <w:rsid w:val="005B1F5B"/>
    <w:rsid w:val="005B20E2"/>
    <w:rsid w:val="005B267C"/>
    <w:rsid w:val="005B2B97"/>
    <w:rsid w:val="005B2EF5"/>
    <w:rsid w:val="005B3517"/>
    <w:rsid w:val="005B4E08"/>
    <w:rsid w:val="005B7013"/>
    <w:rsid w:val="005B7755"/>
    <w:rsid w:val="005C18B4"/>
    <w:rsid w:val="005C25CB"/>
    <w:rsid w:val="005C308D"/>
    <w:rsid w:val="005C4150"/>
    <w:rsid w:val="005C4EE6"/>
    <w:rsid w:val="005C5DA5"/>
    <w:rsid w:val="005C684D"/>
    <w:rsid w:val="005C6CB1"/>
    <w:rsid w:val="005D0E71"/>
    <w:rsid w:val="005D1BCF"/>
    <w:rsid w:val="005D2E5F"/>
    <w:rsid w:val="005D2E8B"/>
    <w:rsid w:val="005D58CE"/>
    <w:rsid w:val="005D599E"/>
    <w:rsid w:val="005D631F"/>
    <w:rsid w:val="005D7390"/>
    <w:rsid w:val="005D774A"/>
    <w:rsid w:val="005D7E81"/>
    <w:rsid w:val="005D7EDC"/>
    <w:rsid w:val="005E1836"/>
    <w:rsid w:val="005E1C6D"/>
    <w:rsid w:val="005E232B"/>
    <w:rsid w:val="005E2EA3"/>
    <w:rsid w:val="005E41DD"/>
    <w:rsid w:val="005E4BCC"/>
    <w:rsid w:val="005E5139"/>
    <w:rsid w:val="005E5AD8"/>
    <w:rsid w:val="005E6547"/>
    <w:rsid w:val="005E7FDA"/>
    <w:rsid w:val="005F2A60"/>
    <w:rsid w:val="005F4A12"/>
    <w:rsid w:val="005F67A1"/>
    <w:rsid w:val="005F6E35"/>
    <w:rsid w:val="005F7328"/>
    <w:rsid w:val="005F7FE8"/>
    <w:rsid w:val="00602899"/>
    <w:rsid w:val="00602F94"/>
    <w:rsid w:val="00603197"/>
    <w:rsid w:val="00603D54"/>
    <w:rsid w:val="00604D50"/>
    <w:rsid w:val="006053C1"/>
    <w:rsid w:val="006071DC"/>
    <w:rsid w:val="00610EC1"/>
    <w:rsid w:val="006124E4"/>
    <w:rsid w:val="00612E3D"/>
    <w:rsid w:val="00613611"/>
    <w:rsid w:val="0061399B"/>
    <w:rsid w:val="006161CD"/>
    <w:rsid w:val="0061664C"/>
    <w:rsid w:val="00616F36"/>
    <w:rsid w:val="00621452"/>
    <w:rsid w:val="00621654"/>
    <w:rsid w:val="0062230D"/>
    <w:rsid w:val="00622403"/>
    <w:rsid w:val="00622B10"/>
    <w:rsid w:val="00622FD5"/>
    <w:rsid w:val="0062302B"/>
    <w:rsid w:val="00623E93"/>
    <w:rsid w:val="00624D29"/>
    <w:rsid w:val="00625E8F"/>
    <w:rsid w:val="0062729D"/>
    <w:rsid w:val="006273EC"/>
    <w:rsid w:val="006276F1"/>
    <w:rsid w:val="006302B1"/>
    <w:rsid w:val="006327E0"/>
    <w:rsid w:val="006354EC"/>
    <w:rsid w:val="00636570"/>
    <w:rsid w:val="00640671"/>
    <w:rsid w:val="00640856"/>
    <w:rsid w:val="006436E9"/>
    <w:rsid w:val="006443C7"/>
    <w:rsid w:val="0064674A"/>
    <w:rsid w:val="006467F2"/>
    <w:rsid w:val="00647430"/>
    <w:rsid w:val="006501CB"/>
    <w:rsid w:val="00651222"/>
    <w:rsid w:val="006519A7"/>
    <w:rsid w:val="00651C3E"/>
    <w:rsid w:val="00653163"/>
    <w:rsid w:val="006533DD"/>
    <w:rsid w:val="00653BA2"/>
    <w:rsid w:val="006547A2"/>
    <w:rsid w:val="0065523E"/>
    <w:rsid w:val="0065682E"/>
    <w:rsid w:val="006575BB"/>
    <w:rsid w:val="00657E21"/>
    <w:rsid w:val="0066113D"/>
    <w:rsid w:val="006615F5"/>
    <w:rsid w:val="006628B5"/>
    <w:rsid w:val="0066411B"/>
    <w:rsid w:val="00666935"/>
    <w:rsid w:val="00667A8E"/>
    <w:rsid w:val="00667CE0"/>
    <w:rsid w:val="00670297"/>
    <w:rsid w:val="00670E97"/>
    <w:rsid w:val="0067149A"/>
    <w:rsid w:val="00675264"/>
    <w:rsid w:val="00676341"/>
    <w:rsid w:val="00677D7F"/>
    <w:rsid w:val="00680D86"/>
    <w:rsid w:val="00681FE6"/>
    <w:rsid w:val="00683CF0"/>
    <w:rsid w:val="00685B37"/>
    <w:rsid w:val="00685DF8"/>
    <w:rsid w:val="0068749F"/>
    <w:rsid w:val="00687B61"/>
    <w:rsid w:val="00690DD7"/>
    <w:rsid w:val="0069164F"/>
    <w:rsid w:val="0069395D"/>
    <w:rsid w:val="00693AB9"/>
    <w:rsid w:val="0069460E"/>
    <w:rsid w:val="006948E2"/>
    <w:rsid w:val="00696C7E"/>
    <w:rsid w:val="00697548"/>
    <w:rsid w:val="00697A25"/>
    <w:rsid w:val="006A10DB"/>
    <w:rsid w:val="006A3EE6"/>
    <w:rsid w:val="006A419C"/>
    <w:rsid w:val="006A50D0"/>
    <w:rsid w:val="006A52C0"/>
    <w:rsid w:val="006A70BF"/>
    <w:rsid w:val="006A71D8"/>
    <w:rsid w:val="006A776A"/>
    <w:rsid w:val="006B0196"/>
    <w:rsid w:val="006B05DF"/>
    <w:rsid w:val="006B1180"/>
    <w:rsid w:val="006B3F7D"/>
    <w:rsid w:val="006B3FDC"/>
    <w:rsid w:val="006B4693"/>
    <w:rsid w:val="006B46AB"/>
    <w:rsid w:val="006B5358"/>
    <w:rsid w:val="006B5963"/>
    <w:rsid w:val="006B60B9"/>
    <w:rsid w:val="006B6461"/>
    <w:rsid w:val="006B6F68"/>
    <w:rsid w:val="006B7117"/>
    <w:rsid w:val="006B7C3B"/>
    <w:rsid w:val="006C0677"/>
    <w:rsid w:val="006C0A81"/>
    <w:rsid w:val="006C0F13"/>
    <w:rsid w:val="006C1162"/>
    <w:rsid w:val="006C3171"/>
    <w:rsid w:val="006C58E9"/>
    <w:rsid w:val="006C5A82"/>
    <w:rsid w:val="006C6047"/>
    <w:rsid w:val="006D26AD"/>
    <w:rsid w:val="006D4B8F"/>
    <w:rsid w:val="006D5169"/>
    <w:rsid w:val="006D691D"/>
    <w:rsid w:val="006D73E8"/>
    <w:rsid w:val="006E067E"/>
    <w:rsid w:val="006E284A"/>
    <w:rsid w:val="006E31A1"/>
    <w:rsid w:val="006E35C4"/>
    <w:rsid w:val="006E3B57"/>
    <w:rsid w:val="006E58BD"/>
    <w:rsid w:val="006E6D22"/>
    <w:rsid w:val="006E6D8B"/>
    <w:rsid w:val="006E7965"/>
    <w:rsid w:val="006E7D74"/>
    <w:rsid w:val="006E7D99"/>
    <w:rsid w:val="006F0529"/>
    <w:rsid w:val="006F07A7"/>
    <w:rsid w:val="006F0AAC"/>
    <w:rsid w:val="006F1EC3"/>
    <w:rsid w:val="006F2986"/>
    <w:rsid w:val="006F4909"/>
    <w:rsid w:val="006F4DF1"/>
    <w:rsid w:val="006F4E54"/>
    <w:rsid w:val="006F5EFC"/>
    <w:rsid w:val="006F63E0"/>
    <w:rsid w:val="006F7CC6"/>
    <w:rsid w:val="00700590"/>
    <w:rsid w:val="00700FAF"/>
    <w:rsid w:val="00701205"/>
    <w:rsid w:val="00704492"/>
    <w:rsid w:val="0070499D"/>
    <w:rsid w:val="00704B8A"/>
    <w:rsid w:val="00706142"/>
    <w:rsid w:val="00706947"/>
    <w:rsid w:val="00706CEA"/>
    <w:rsid w:val="0070774A"/>
    <w:rsid w:val="00711135"/>
    <w:rsid w:val="007117A0"/>
    <w:rsid w:val="00711C37"/>
    <w:rsid w:val="00711EDF"/>
    <w:rsid w:val="0071283C"/>
    <w:rsid w:val="00713B2A"/>
    <w:rsid w:val="00717C7B"/>
    <w:rsid w:val="007204BA"/>
    <w:rsid w:val="00722C57"/>
    <w:rsid w:val="00723C81"/>
    <w:rsid w:val="00726925"/>
    <w:rsid w:val="0073034C"/>
    <w:rsid w:val="00730C5A"/>
    <w:rsid w:val="0073134C"/>
    <w:rsid w:val="00732EFF"/>
    <w:rsid w:val="00734E01"/>
    <w:rsid w:val="00735356"/>
    <w:rsid w:val="00735903"/>
    <w:rsid w:val="00737FE0"/>
    <w:rsid w:val="0074032A"/>
    <w:rsid w:val="00740A97"/>
    <w:rsid w:val="00740E9D"/>
    <w:rsid w:val="00741F8A"/>
    <w:rsid w:val="00742141"/>
    <w:rsid w:val="00742309"/>
    <w:rsid w:val="00742798"/>
    <w:rsid w:val="00744A5A"/>
    <w:rsid w:val="00744A63"/>
    <w:rsid w:val="007459F4"/>
    <w:rsid w:val="00745AB7"/>
    <w:rsid w:val="0075337D"/>
    <w:rsid w:val="007541F7"/>
    <w:rsid w:val="007554E5"/>
    <w:rsid w:val="00755CAD"/>
    <w:rsid w:val="00756D1F"/>
    <w:rsid w:val="00757C7A"/>
    <w:rsid w:val="00757C8A"/>
    <w:rsid w:val="00761EBC"/>
    <w:rsid w:val="00762485"/>
    <w:rsid w:val="007629B3"/>
    <w:rsid w:val="00762A79"/>
    <w:rsid w:val="00764291"/>
    <w:rsid w:val="00764D67"/>
    <w:rsid w:val="007654F0"/>
    <w:rsid w:val="00766C74"/>
    <w:rsid w:val="00766E8F"/>
    <w:rsid w:val="00771887"/>
    <w:rsid w:val="007718BC"/>
    <w:rsid w:val="00772E3C"/>
    <w:rsid w:val="00773FE8"/>
    <w:rsid w:val="00774305"/>
    <w:rsid w:val="0077471F"/>
    <w:rsid w:val="007758DF"/>
    <w:rsid w:val="007768B6"/>
    <w:rsid w:val="0077731E"/>
    <w:rsid w:val="00777A36"/>
    <w:rsid w:val="00780C62"/>
    <w:rsid w:val="00780EE3"/>
    <w:rsid w:val="00781C7B"/>
    <w:rsid w:val="00783852"/>
    <w:rsid w:val="00783DB0"/>
    <w:rsid w:val="00784C2F"/>
    <w:rsid w:val="00786416"/>
    <w:rsid w:val="00786E6B"/>
    <w:rsid w:val="0078773E"/>
    <w:rsid w:val="00792E94"/>
    <w:rsid w:val="00793432"/>
    <w:rsid w:val="00795968"/>
    <w:rsid w:val="00796830"/>
    <w:rsid w:val="007971C8"/>
    <w:rsid w:val="00797349"/>
    <w:rsid w:val="007A129D"/>
    <w:rsid w:val="007A25B7"/>
    <w:rsid w:val="007A3BB5"/>
    <w:rsid w:val="007A3E36"/>
    <w:rsid w:val="007A4415"/>
    <w:rsid w:val="007A4BB0"/>
    <w:rsid w:val="007A6E5C"/>
    <w:rsid w:val="007B0502"/>
    <w:rsid w:val="007B0804"/>
    <w:rsid w:val="007B0835"/>
    <w:rsid w:val="007B2520"/>
    <w:rsid w:val="007B3827"/>
    <w:rsid w:val="007B3C6E"/>
    <w:rsid w:val="007B6A3C"/>
    <w:rsid w:val="007B76CF"/>
    <w:rsid w:val="007C1394"/>
    <w:rsid w:val="007C1967"/>
    <w:rsid w:val="007C2238"/>
    <w:rsid w:val="007C38F0"/>
    <w:rsid w:val="007C3B3D"/>
    <w:rsid w:val="007C4596"/>
    <w:rsid w:val="007C48E7"/>
    <w:rsid w:val="007C5DE6"/>
    <w:rsid w:val="007C5EBF"/>
    <w:rsid w:val="007C6149"/>
    <w:rsid w:val="007C6639"/>
    <w:rsid w:val="007C79E7"/>
    <w:rsid w:val="007D2574"/>
    <w:rsid w:val="007D25E5"/>
    <w:rsid w:val="007D369B"/>
    <w:rsid w:val="007D4AA1"/>
    <w:rsid w:val="007D6271"/>
    <w:rsid w:val="007D653C"/>
    <w:rsid w:val="007E0315"/>
    <w:rsid w:val="007E2ADD"/>
    <w:rsid w:val="007E48E8"/>
    <w:rsid w:val="007E54ED"/>
    <w:rsid w:val="007E6365"/>
    <w:rsid w:val="007E70FE"/>
    <w:rsid w:val="007E73D8"/>
    <w:rsid w:val="007E7B8F"/>
    <w:rsid w:val="007F05B6"/>
    <w:rsid w:val="007F1332"/>
    <w:rsid w:val="007F1958"/>
    <w:rsid w:val="007F24DA"/>
    <w:rsid w:val="007F35B4"/>
    <w:rsid w:val="007F380E"/>
    <w:rsid w:val="007F7900"/>
    <w:rsid w:val="007F79C1"/>
    <w:rsid w:val="00800224"/>
    <w:rsid w:val="008007A0"/>
    <w:rsid w:val="008011A2"/>
    <w:rsid w:val="00801B65"/>
    <w:rsid w:val="0080312D"/>
    <w:rsid w:val="00806E45"/>
    <w:rsid w:val="0080735F"/>
    <w:rsid w:val="00807502"/>
    <w:rsid w:val="0081044C"/>
    <w:rsid w:val="008115DD"/>
    <w:rsid w:val="00811B16"/>
    <w:rsid w:val="00812230"/>
    <w:rsid w:val="008129BC"/>
    <w:rsid w:val="0081398C"/>
    <w:rsid w:val="00813F8C"/>
    <w:rsid w:val="00814B79"/>
    <w:rsid w:val="00815311"/>
    <w:rsid w:val="0081531D"/>
    <w:rsid w:val="00815475"/>
    <w:rsid w:val="0081650A"/>
    <w:rsid w:val="0081774D"/>
    <w:rsid w:val="00821EEE"/>
    <w:rsid w:val="008223D0"/>
    <w:rsid w:val="00822874"/>
    <w:rsid w:val="008228F0"/>
    <w:rsid w:val="00822E59"/>
    <w:rsid w:val="00824C95"/>
    <w:rsid w:val="0082520A"/>
    <w:rsid w:val="008270C6"/>
    <w:rsid w:val="00830507"/>
    <w:rsid w:val="008315CF"/>
    <w:rsid w:val="00832990"/>
    <w:rsid w:val="008334DD"/>
    <w:rsid w:val="00834434"/>
    <w:rsid w:val="00835A17"/>
    <w:rsid w:val="00835A99"/>
    <w:rsid w:val="008361F2"/>
    <w:rsid w:val="00836D92"/>
    <w:rsid w:val="00837408"/>
    <w:rsid w:val="00837409"/>
    <w:rsid w:val="008404E7"/>
    <w:rsid w:val="0084066F"/>
    <w:rsid w:val="00840ADF"/>
    <w:rsid w:val="008437F7"/>
    <w:rsid w:val="00843937"/>
    <w:rsid w:val="00845AC7"/>
    <w:rsid w:val="00846C26"/>
    <w:rsid w:val="008474EF"/>
    <w:rsid w:val="0085029E"/>
    <w:rsid w:val="00851A1E"/>
    <w:rsid w:val="00852255"/>
    <w:rsid w:val="008552DE"/>
    <w:rsid w:val="00857019"/>
    <w:rsid w:val="008572E0"/>
    <w:rsid w:val="00857FAB"/>
    <w:rsid w:val="00860F44"/>
    <w:rsid w:val="008633E9"/>
    <w:rsid w:val="008637B6"/>
    <w:rsid w:val="00863A20"/>
    <w:rsid w:val="00866ECA"/>
    <w:rsid w:val="00871797"/>
    <w:rsid w:val="00871843"/>
    <w:rsid w:val="00872521"/>
    <w:rsid w:val="00872F4A"/>
    <w:rsid w:val="00874CB9"/>
    <w:rsid w:val="00874E1F"/>
    <w:rsid w:val="0087746E"/>
    <w:rsid w:val="0087756D"/>
    <w:rsid w:val="00877858"/>
    <w:rsid w:val="00882495"/>
    <w:rsid w:val="00882F1E"/>
    <w:rsid w:val="00883B5F"/>
    <w:rsid w:val="00884E34"/>
    <w:rsid w:val="00886252"/>
    <w:rsid w:val="00890737"/>
    <w:rsid w:val="00890EF7"/>
    <w:rsid w:val="00891DD9"/>
    <w:rsid w:val="00892D4E"/>
    <w:rsid w:val="00893108"/>
    <w:rsid w:val="00893C2F"/>
    <w:rsid w:val="008958A9"/>
    <w:rsid w:val="00896971"/>
    <w:rsid w:val="00896BFA"/>
    <w:rsid w:val="00897C61"/>
    <w:rsid w:val="008A0387"/>
    <w:rsid w:val="008A1BB2"/>
    <w:rsid w:val="008A24B6"/>
    <w:rsid w:val="008A3D90"/>
    <w:rsid w:val="008A500D"/>
    <w:rsid w:val="008A50B5"/>
    <w:rsid w:val="008A587E"/>
    <w:rsid w:val="008A6631"/>
    <w:rsid w:val="008A673A"/>
    <w:rsid w:val="008A6F08"/>
    <w:rsid w:val="008A7411"/>
    <w:rsid w:val="008A745B"/>
    <w:rsid w:val="008A7E54"/>
    <w:rsid w:val="008B032F"/>
    <w:rsid w:val="008B15D2"/>
    <w:rsid w:val="008B22B3"/>
    <w:rsid w:val="008B37CF"/>
    <w:rsid w:val="008B3AF0"/>
    <w:rsid w:val="008B491A"/>
    <w:rsid w:val="008B6921"/>
    <w:rsid w:val="008B6D01"/>
    <w:rsid w:val="008B724D"/>
    <w:rsid w:val="008B75EA"/>
    <w:rsid w:val="008B7A40"/>
    <w:rsid w:val="008C0C59"/>
    <w:rsid w:val="008C1265"/>
    <w:rsid w:val="008C2321"/>
    <w:rsid w:val="008C5F62"/>
    <w:rsid w:val="008D113F"/>
    <w:rsid w:val="008D186B"/>
    <w:rsid w:val="008D2947"/>
    <w:rsid w:val="008D2BBF"/>
    <w:rsid w:val="008D2F0B"/>
    <w:rsid w:val="008D42DE"/>
    <w:rsid w:val="008D436F"/>
    <w:rsid w:val="008D5514"/>
    <w:rsid w:val="008D56BC"/>
    <w:rsid w:val="008D5CB4"/>
    <w:rsid w:val="008D685F"/>
    <w:rsid w:val="008D6EF1"/>
    <w:rsid w:val="008D76F1"/>
    <w:rsid w:val="008E06D5"/>
    <w:rsid w:val="008E0CDF"/>
    <w:rsid w:val="008E14CC"/>
    <w:rsid w:val="008E1E36"/>
    <w:rsid w:val="008E2D03"/>
    <w:rsid w:val="008E38D7"/>
    <w:rsid w:val="008E5B2D"/>
    <w:rsid w:val="008E71F4"/>
    <w:rsid w:val="008F1FBA"/>
    <w:rsid w:val="008F2E97"/>
    <w:rsid w:val="008F38A1"/>
    <w:rsid w:val="008F4979"/>
    <w:rsid w:val="008F5464"/>
    <w:rsid w:val="008F54B2"/>
    <w:rsid w:val="008F5A7B"/>
    <w:rsid w:val="008F5B16"/>
    <w:rsid w:val="008F7734"/>
    <w:rsid w:val="009002C4"/>
    <w:rsid w:val="00900D1C"/>
    <w:rsid w:val="00900E3C"/>
    <w:rsid w:val="00903A0E"/>
    <w:rsid w:val="0090490D"/>
    <w:rsid w:val="00905A29"/>
    <w:rsid w:val="00906232"/>
    <w:rsid w:val="00910043"/>
    <w:rsid w:val="0091032C"/>
    <w:rsid w:val="00911139"/>
    <w:rsid w:val="009121B9"/>
    <w:rsid w:val="0091222E"/>
    <w:rsid w:val="009127FF"/>
    <w:rsid w:val="009130EE"/>
    <w:rsid w:val="009133F3"/>
    <w:rsid w:val="00913648"/>
    <w:rsid w:val="00913A6F"/>
    <w:rsid w:val="009144CC"/>
    <w:rsid w:val="00915162"/>
    <w:rsid w:val="00916BB8"/>
    <w:rsid w:val="00916C8B"/>
    <w:rsid w:val="009170FB"/>
    <w:rsid w:val="009177CC"/>
    <w:rsid w:val="00920CF9"/>
    <w:rsid w:val="0092138C"/>
    <w:rsid w:val="0092202B"/>
    <w:rsid w:val="00922C0B"/>
    <w:rsid w:val="0092406C"/>
    <w:rsid w:val="00924899"/>
    <w:rsid w:val="0092609B"/>
    <w:rsid w:val="00926E38"/>
    <w:rsid w:val="00927C21"/>
    <w:rsid w:val="009317CB"/>
    <w:rsid w:val="00932CEF"/>
    <w:rsid w:val="00935981"/>
    <w:rsid w:val="00936B77"/>
    <w:rsid w:val="00940E12"/>
    <w:rsid w:val="00940E1B"/>
    <w:rsid w:val="0094114B"/>
    <w:rsid w:val="009449F0"/>
    <w:rsid w:val="0094511E"/>
    <w:rsid w:val="00945303"/>
    <w:rsid w:val="0094567E"/>
    <w:rsid w:val="00946345"/>
    <w:rsid w:val="00950E64"/>
    <w:rsid w:val="00950ED3"/>
    <w:rsid w:val="00951872"/>
    <w:rsid w:val="009532C3"/>
    <w:rsid w:val="0096167B"/>
    <w:rsid w:val="0096273A"/>
    <w:rsid w:val="00962CF5"/>
    <w:rsid w:val="009658E3"/>
    <w:rsid w:val="00967749"/>
    <w:rsid w:val="00967C51"/>
    <w:rsid w:val="00967FB6"/>
    <w:rsid w:val="00971EFF"/>
    <w:rsid w:val="00973AFC"/>
    <w:rsid w:val="009744DC"/>
    <w:rsid w:val="00974775"/>
    <w:rsid w:val="00976CE9"/>
    <w:rsid w:val="00976E0A"/>
    <w:rsid w:val="009770E4"/>
    <w:rsid w:val="00977707"/>
    <w:rsid w:val="00977C2D"/>
    <w:rsid w:val="00981117"/>
    <w:rsid w:val="009823CD"/>
    <w:rsid w:val="00983B6D"/>
    <w:rsid w:val="0098473B"/>
    <w:rsid w:val="009860B8"/>
    <w:rsid w:val="009869DC"/>
    <w:rsid w:val="009870B7"/>
    <w:rsid w:val="00987FD7"/>
    <w:rsid w:val="0099047F"/>
    <w:rsid w:val="009910F8"/>
    <w:rsid w:val="00993169"/>
    <w:rsid w:val="009950FB"/>
    <w:rsid w:val="009972A9"/>
    <w:rsid w:val="00997BC0"/>
    <w:rsid w:val="009A1912"/>
    <w:rsid w:val="009A1CDF"/>
    <w:rsid w:val="009A24E6"/>
    <w:rsid w:val="009A2D00"/>
    <w:rsid w:val="009A32B7"/>
    <w:rsid w:val="009A4E86"/>
    <w:rsid w:val="009A507B"/>
    <w:rsid w:val="009A5498"/>
    <w:rsid w:val="009A7804"/>
    <w:rsid w:val="009B446C"/>
    <w:rsid w:val="009B5722"/>
    <w:rsid w:val="009B6BFD"/>
    <w:rsid w:val="009C00B9"/>
    <w:rsid w:val="009C344A"/>
    <w:rsid w:val="009C3AF4"/>
    <w:rsid w:val="009C4783"/>
    <w:rsid w:val="009C57A1"/>
    <w:rsid w:val="009C6C15"/>
    <w:rsid w:val="009C712E"/>
    <w:rsid w:val="009C7341"/>
    <w:rsid w:val="009D2134"/>
    <w:rsid w:val="009D2BD4"/>
    <w:rsid w:val="009D3B40"/>
    <w:rsid w:val="009D3B78"/>
    <w:rsid w:val="009D463E"/>
    <w:rsid w:val="009D4CC2"/>
    <w:rsid w:val="009D7B4E"/>
    <w:rsid w:val="009E0241"/>
    <w:rsid w:val="009E049C"/>
    <w:rsid w:val="009E05B6"/>
    <w:rsid w:val="009E09D8"/>
    <w:rsid w:val="009E0BC6"/>
    <w:rsid w:val="009E3426"/>
    <w:rsid w:val="009E3DE4"/>
    <w:rsid w:val="009E57E1"/>
    <w:rsid w:val="009E66FC"/>
    <w:rsid w:val="009E69EA"/>
    <w:rsid w:val="009E6D68"/>
    <w:rsid w:val="009E6DED"/>
    <w:rsid w:val="009E7DDF"/>
    <w:rsid w:val="009F0574"/>
    <w:rsid w:val="009F2C7F"/>
    <w:rsid w:val="009F2D88"/>
    <w:rsid w:val="009F4693"/>
    <w:rsid w:val="00A005E2"/>
    <w:rsid w:val="00A018F6"/>
    <w:rsid w:val="00A0619E"/>
    <w:rsid w:val="00A0722A"/>
    <w:rsid w:val="00A07454"/>
    <w:rsid w:val="00A114BC"/>
    <w:rsid w:val="00A131D1"/>
    <w:rsid w:val="00A1406C"/>
    <w:rsid w:val="00A146A4"/>
    <w:rsid w:val="00A1577D"/>
    <w:rsid w:val="00A15B5E"/>
    <w:rsid w:val="00A1618C"/>
    <w:rsid w:val="00A206AB"/>
    <w:rsid w:val="00A238C7"/>
    <w:rsid w:val="00A25184"/>
    <w:rsid w:val="00A27E86"/>
    <w:rsid w:val="00A30228"/>
    <w:rsid w:val="00A31241"/>
    <w:rsid w:val="00A31A22"/>
    <w:rsid w:val="00A36628"/>
    <w:rsid w:val="00A41FC7"/>
    <w:rsid w:val="00A420F4"/>
    <w:rsid w:val="00A44292"/>
    <w:rsid w:val="00A44472"/>
    <w:rsid w:val="00A44B15"/>
    <w:rsid w:val="00A457AF"/>
    <w:rsid w:val="00A4582F"/>
    <w:rsid w:val="00A46526"/>
    <w:rsid w:val="00A47496"/>
    <w:rsid w:val="00A479C2"/>
    <w:rsid w:val="00A50188"/>
    <w:rsid w:val="00A5194A"/>
    <w:rsid w:val="00A51B64"/>
    <w:rsid w:val="00A535B3"/>
    <w:rsid w:val="00A54440"/>
    <w:rsid w:val="00A54CCD"/>
    <w:rsid w:val="00A55B10"/>
    <w:rsid w:val="00A5608F"/>
    <w:rsid w:val="00A56240"/>
    <w:rsid w:val="00A567D3"/>
    <w:rsid w:val="00A57499"/>
    <w:rsid w:val="00A57877"/>
    <w:rsid w:val="00A60082"/>
    <w:rsid w:val="00A6068C"/>
    <w:rsid w:val="00A60A9B"/>
    <w:rsid w:val="00A615A4"/>
    <w:rsid w:val="00A61948"/>
    <w:rsid w:val="00A6380B"/>
    <w:rsid w:val="00A63C65"/>
    <w:rsid w:val="00A65B1D"/>
    <w:rsid w:val="00A66643"/>
    <w:rsid w:val="00A66E7B"/>
    <w:rsid w:val="00A67D24"/>
    <w:rsid w:val="00A701CF"/>
    <w:rsid w:val="00A70745"/>
    <w:rsid w:val="00A70BAC"/>
    <w:rsid w:val="00A74AA5"/>
    <w:rsid w:val="00A75E2E"/>
    <w:rsid w:val="00A765B5"/>
    <w:rsid w:val="00A8063F"/>
    <w:rsid w:val="00A80700"/>
    <w:rsid w:val="00A80855"/>
    <w:rsid w:val="00A80D5E"/>
    <w:rsid w:val="00A8147A"/>
    <w:rsid w:val="00A81FC5"/>
    <w:rsid w:val="00A8300E"/>
    <w:rsid w:val="00A84100"/>
    <w:rsid w:val="00A841EE"/>
    <w:rsid w:val="00A85116"/>
    <w:rsid w:val="00A8542F"/>
    <w:rsid w:val="00A85F2D"/>
    <w:rsid w:val="00A911BE"/>
    <w:rsid w:val="00A9121C"/>
    <w:rsid w:val="00A9168C"/>
    <w:rsid w:val="00A9256F"/>
    <w:rsid w:val="00A93885"/>
    <w:rsid w:val="00A93FD7"/>
    <w:rsid w:val="00A94C8C"/>
    <w:rsid w:val="00A96C11"/>
    <w:rsid w:val="00AA0844"/>
    <w:rsid w:val="00AA14A8"/>
    <w:rsid w:val="00AA35E0"/>
    <w:rsid w:val="00AA5BEE"/>
    <w:rsid w:val="00AA65BD"/>
    <w:rsid w:val="00AB0600"/>
    <w:rsid w:val="00AB17C1"/>
    <w:rsid w:val="00AB2BEF"/>
    <w:rsid w:val="00AB3D90"/>
    <w:rsid w:val="00AB643C"/>
    <w:rsid w:val="00AB7F10"/>
    <w:rsid w:val="00AC0754"/>
    <w:rsid w:val="00AC0F9B"/>
    <w:rsid w:val="00AC1128"/>
    <w:rsid w:val="00AC20C2"/>
    <w:rsid w:val="00AC29CF"/>
    <w:rsid w:val="00AC47FF"/>
    <w:rsid w:val="00AC64B1"/>
    <w:rsid w:val="00AC66D8"/>
    <w:rsid w:val="00AC6EB1"/>
    <w:rsid w:val="00AC71E7"/>
    <w:rsid w:val="00AC7D4A"/>
    <w:rsid w:val="00AD02D7"/>
    <w:rsid w:val="00AD29AB"/>
    <w:rsid w:val="00AD3764"/>
    <w:rsid w:val="00AD44BD"/>
    <w:rsid w:val="00AD4F98"/>
    <w:rsid w:val="00AD5400"/>
    <w:rsid w:val="00AD6583"/>
    <w:rsid w:val="00AD7AC3"/>
    <w:rsid w:val="00AE00EC"/>
    <w:rsid w:val="00AE5FF9"/>
    <w:rsid w:val="00AE6626"/>
    <w:rsid w:val="00AF1459"/>
    <w:rsid w:val="00AF1A16"/>
    <w:rsid w:val="00AF1D6A"/>
    <w:rsid w:val="00AF276D"/>
    <w:rsid w:val="00AF2A3B"/>
    <w:rsid w:val="00AF5598"/>
    <w:rsid w:val="00AF722B"/>
    <w:rsid w:val="00AF7F6A"/>
    <w:rsid w:val="00B00570"/>
    <w:rsid w:val="00B016B2"/>
    <w:rsid w:val="00B0216F"/>
    <w:rsid w:val="00B03C08"/>
    <w:rsid w:val="00B044D6"/>
    <w:rsid w:val="00B0650B"/>
    <w:rsid w:val="00B10A5E"/>
    <w:rsid w:val="00B10D7E"/>
    <w:rsid w:val="00B124A3"/>
    <w:rsid w:val="00B1475E"/>
    <w:rsid w:val="00B14D4F"/>
    <w:rsid w:val="00B164B9"/>
    <w:rsid w:val="00B171D3"/>
    <w:rsid w:val="00B20A43"/>
    <w:rsid w:val="00B20ED1"/>
    <w:rsid w:val="00B213F5"/>
    <w:rsid w:val="00B259AA"/>
    <w:rsid w:val="00B26F0E"/>
    <w:rsid w:val="00B30708"/>
    <w:rsid w:val="00B325E0"/>
    <w:rsid w:val="00B325EF"/>
    <w:rsid w:val="00B329D1"/>
    <w:rsid w:val="00B3550C"/>
    <w:rsid w:val="00B35BF3"/>
    <w:rsid w:val="00B36B27"/>
    <w:rsid w:val="00B377A8"/>
    <w:rsid w:val="00B420B4"/>
    <w:rsid w:val="00B44BB7"/>
    <w:rsid w:val="00B44CB9"/>
    <w:rsid w:val="00B455CB"/>
    <w:rsid w:val="00B466B6"/>
    <w:rsid w:val="00B472C8"/>
    <w:rsid w:val="00B50DB2"/>
    <w:rsid w:val="00B53616"/>
    <w:rsid w:val="00B539EE"/>
    <w:rsid w:val="00B56489"/>
    <w:rsid w:val="00B5688D"/>
    <w:rsid w:val="00B575B1"/>
    <w:rsid w:val="00B57AFA"/>
    <w:rsid w:val="00B57DEE"/>
    <w:rsid w:val="00B6169A"/>
    <w:rsid w:val="00B622ED"/>
    <w:rsid w:val="00B62A03"/>
    <w:rsid w:val="00B6737C"/>
    <w:rsid w:val="00B701CC"/>
    <w:rsid w:val="00B70A41"/>
    <w:rsid w:val="00B70A48"/>
    <w:rsid w:val="00B70C6A"/>
    <w:rsid w:val="00B71185"/>
    <w:rsid w:val="00B71AF1"/>
    <w:rsid w:val="00B73F87"/>
    <w:rsid w:val="00B75225"/>
    <w:rsid w:val="00B7642A"/>
    <w:rsid w:val="00B76BC4"/>
    <w:rsid w:val="00B80923"/>
    <w:rsid w:val="00B8145F"/>
    <w:rsid w:val="00B819B0"/>
    <w:rsid w:val="00B81C66"/>
    <w:rsid w:val="00B82810"/>
    <w:rsid w:val="00B83397"/>
    <w:rsid w:val="00B84D12"/>
    <w:rsid w:val="00B851F6"/>
    <w:rsid w:val="00B8530A"/>
    <w:rsid w:val="00B85AF5"/>
    <w:rsid w:val="00B86F4C"/>
    <w:rsid w:val="00B86FFA"/>
    <w:rsid w:val="00B873AF"/>
    <w:rsid w:val="00B87C80"/>
    <w:rsid w:val="00B9100A"/>
    <w:rsid w:val="00B9185B"/>
    <w:rsid w:val="00B91AC8"/>
    <w:rsid w:val="00B92942"/>
    <w:rsid w:val="00B9395A"/>
    <w:rsid w:val="00B94711"/>
    <w:rsid w:val="00B96C9A"/>
    <w:rsid w:val="00B97674"/>
    <w:rsid w:val="00BA0C28"/>
    <w:rsid w:val="00BA12DF"/>
    <w:rsid w:val="00BA1AC4"/>
    <w:rsid w:val="00BA445B"/>
    <w:rsid w:val="00BA5BDD"/>
    <w:rsid w:val="00BA6083"/>
    <w:rsid w:val="00BA7790"/>
    <w:rsid w:val="00BB0B9E"/>
    <w:rsid w:val="00BB14E0"/>
    <w:rsid w:val="00BB26CB"/>
    <w:rsid w:val="00BB466A"/>
    <w:rsid w:val="00BB7AC3"/>
    <w:rsid w:val="00BC1CAD"/>
    <w:rsid w:val="00BC2883"/>
    <w:rsid w:val="00BC310B"/>
    <w:rsid w:val="00BC76B3"/>
    <w:rsid w:val="00BD1EC3"/>
    <w:rsid w:val="00BD2710"/>
    <w:rsid w:val="00BD33CD"/>
    <w:rsid w:val="00BD5A93"/>
    <w:rsid w:val="00BE0818"/>
    <w:rsid w:val="00BE3910"/>
    <w:rsid w:val="00BE4E00"/>
    <w:rsid w:val="00BE5250"/>
    <w:rsid w:val="00BE5290"/>
    <w:rsid w:val="00BE5C4F"/>
    <w:rsid w:val="00BE692C"/>
    <w:rsid w:val="00BF0DA6"/>
    <w:rsid w:val="00BF1669"/>
    <w:rsid w:val="00BF30E5"/>
    <w:rsid w:val="00BF3DA9"/>
    <w:rsid w:val="00BF4A87"/>
    <w:rsid w:val="00BF5B1E"/>
    <w:rsid w:val="00BF681C"/>
    <w:rsid w:val="00BF78FB"/>
    <w:rsid w:val="00BF7F7E"/>
    <w:rsid w:val="00C00A78"/>
    <w:rsid w:val="00C00E88"/>
    <w:rsid w:val="00C00F90"/>
    <w:rsid w:val="00C01E4A"/>
    <w:rsid w:val="00C0396C"/>
    <w:rsid w:val="00C04E98"/>
    <w:rsid w:val="00C05D0F"/>
    <w:rsid w:val="00C066EB"/>
    <w:rsid w:val="00C0750F"/>
    <w:rsid w:val="00C12430"/>
    <w:rsid w:val="00C13072"/>
    <w:rsid w:val="00C130A9"/>
    <w:rsid w:val="00C14024"/>
    <w:rsid w:val="00C16855"/>
    <w:rsid w:val="00C16E0C"/>
    <w:rsid w:val="00C205A8"/>
    <w:rsid w:val="00C22E5F"/>
    <w:rsid w:val="00C23A18"/>
    <w:rsid w:val="00C24349"/>
    <w:rsid w:val="00C2498E"/>
    <w:rsid w:val="00C252E6"/>
    <w:rsid w:val="00C25B0B"/>
    <w:rsid w:val="00C26CB6"/>
    <w:rsid w:val="00C30727"/>
    <w:rsid w:val="00C31B0E"/>
    <w:rsid w:val="00C337C5"/>
    <w:rsid w:val="00C347F4"/>
    <w:rsid w:val="00C36502"/>
    <w:rsid w:val="00C3674C"/>
    <w:rsid w:val="00C40417"/>
    <w:rsid w:val="00C40B8C"/>
    <w:rsid w:val="00C40C83"/>
    <w:rsid w:val="00C415BF"/>
    <w:rsid w:val="00C4220B"/>
    <w:rsid w:val="00C43D99"/>
    <w:rsid w:val="00C44906"/>
    <w:rsid w:val="00C46454"/>
    <w:rsid w:val="00C479F1"/>
    <w:rsid w:val="00C50014"/>
    <w:rsid w:val="00C51CD7"/>
    <w:rsid w:val="00C51E48"/>
    <w:rsid w:val="00C54ABB"/>
    <w:rsid w:val="00C54C29"/>
    <w:rsid w:val="00C55318"/>
    <w:rsid w:val="00C56935"/>
    <w:rsid w:val="00C57163"/>
    <w:rsid w:val="00C57BAB"/>
    <w:rsid w:val="00C6025C"/>
    <w:rsid w:val="00C6048D"/>
    <w:rsid w:val="00C614A8"/>
    <w:rsid w:val="00C614F6"/>
    <w:rsid w:val="00C62B98"/>
    <w:rsid w:val="00C637FA"/>
    <w:rsid w:val="00C65843"/>
    <w:rsid w:val="00C669EA"/>
    <w:rsid w:val="00C679DD"/>
    <w:rsid w:val="00C701C8"/>
    <w:rsid w:val="00C71003"/>
    <w:rsid w:val="00C712E0"/>
    <w:rsid w:val="00C715CB"/>
    <w:rsid w:val="00C71A0B"/>
    <w:rsid w:val="00C71ABA"/>
    <w:rsid w:val="00C71F2D"/>
    <w:rsid w:val="00C72317"/>
    <w:rsid w:val="00C72653"/>
    <w:rsid w:val="00C7407E"/>
    <w:rsid w:val="00C742F8"/>
    <w:rsid w:val="00C7570E"/>
    <w:rsid w:val="00C76901"/>
    <w:rsid w:val="00C81501"/>
    <w:rsid w:val="00C818D7"/>
    <w:rsid w:val="00C82307"/>
    <w:rsid w:val="00C82408"/>
    <w:rsid w:val="00C86C68"/>
    <w:rsid w:val="00C86CCF"/>
    <w:rsid w:val="00C93687"/>
    <w:rsid w:val="00C93FCD"/>
    <w:rsid w:val="00C957F1"/>
    <w:rsid w:val="00C96B6C"/>
    <w:rsid w:val="00C971FA"/>
    <w:rsid w:val="00C978B3"/>
    <w:rsid w:val="00C979B1"/>
    <w:rsid w:val="00CA46A1"/>
    <w:rsid w:val="00CA6DBF"/>
    <w:rsid w:val="00CA78E4"/>
    <w:rsid w:val="00CB0EA0"/>
    <w:rsid w:val="00CB4581"/>
    <w:rsid w:val="00CB4E78"/>
    <w:rsid w:val="00CB6E42"/>
    <w:rsid w:val="00CB7230"/>
    <w:rsid w:val="00CC1E52"/>
    <w:rsid w:val="00CC24ED"/>
    <w:rsid w:val="00CC2C84"/>
    <w:rsid w:val="00CC3754"/>
    <w:rsid w:val="00CC37BC"/>
    <w:rsid w:val="00CC3C22"/>
    <w:rsid w:val="00CC52BA"/>
    <w:rsid w:val="00CC56BD"/>
    <w:rsid w:val="00CC5E65"/>
    <w:rsid w:val="00CC7190"/>
    <w:rsid w:val="00CD0D50"/>
    <w:rsid w:val="00CD1D88"/>
    <w:rsid w:val="00CD24B2"/>
    <w:rsid w:val="00CD33EA"/>
    <w:rsid w:val="00CD3754"/>
    <w:rsid w:val="00CD6309"/>
    <w:rsid w:val="00CD6DB0"/>
    <w:rsid w:val="00CE0136"/>
    <w:rsid w:val="00CE09C2"/>
    <w:rsid w:val="00CE1028"/>
    <w:rsid w:val="00CE10AA"/>
    <w:rsid w:val="00CE74F7"/>
    <w:rsid w:val="00CF08B4"/>
    <w:rsid w:val="00CF28E0"/>
    <w:rsid w:val="00CF2E32"/>
    <w:rsid w:val="00CF349F"/>
    <w:rsid w:val="00CF34F5"/>
    <w:rsid w:val="00CF596C"/>
    <w:rsid w:val="00CF64C1"/>
    <w:rsid w:val="00CF6BF9"/>
    <w:rsid w:val="00CF74FD"/>
    <w:rsid w:val="00D0165C"/>
    <w:rsid w:val="00D04A1B"/>
    <w:rsid w:val="00D0636A"/>
    <w:rsid w:val="00D07428"/>
    <w:rsid w:val="00D118E5"/>
    <w:rsid w:val="00D11A1E"/>
    <w:rsid w:val="00D13F9D"/>
    <w:rsid w:val="00D14505"/>
    <w:rsid w:val="00D14CD2"/>
    <w:rsid w:val="00D14E90"/>
    <w:rsid w:val="00D16D18"/>
    <w:rsid w:val="00D205CA"/>
    <w:rsid w:val="00D21506"/>
    <w:rsid w:val="00D26589"/>
    <w:rsid w:val="00D26E46"/>
    <w:rsid w:val="00D31251"/>
    <w:rsid w:val="00D32253"/>
    <w:rsid w:val="00D322D9"/>
    <w:rsid w:val="00D331FD"/>
    <w:rsid w:val="00D33251"/>
    <w:rsid w:val="00D33421"/>
    <w:rsid w:val="00D33654"/>
    <w:rsid w:val="00D33765"/>
    <w:rsid w:val="00D33B61"/>
    <w:rsid w:val="00D36A67"/>
    <w:rsid w:val="00D37B8D"/>
    <w:rsid w:val="00D40DC3"/>
    <w:rsid w:val="00D428B6"/>
    <w:rsid w:val="00D43181"/>
    <w:rsid w:val="00D434D0"/>
    <w:rsid w:val="00D4379A"/>
    <w:rsid w:val="00D43D5E"/>
    <w:rsid w:val="00D43EAC"/>
    <w:rsid w:val="00D4497F"/>
    <w:rsid w:val="00D44D4F"/>
    <w:rsid w:val="00D45342"/>
    <w:rsid w:val="00D460E6"/>
    <w:rsid w:val="00D47236"/>
    <w:rsid w:val="00D51FCF"/>
    <w:rsid w:val="00D545BC"/>
    <w:rsid w:val="00D55B81"/>
    <w:rsid w:val="00D55F5E"/>
    <w:rsid w:val="00D56DF3"/>
    <w:rsid w:val="00D57D1E"/>
    <w:rsid w:val="00D6064A"/>
    <w:rsid w:val="00D608CB"/>
    <w:rsid w:val="00D631FF"/>
    <w:rsid w:val="00D64E32"/>
    <w:rsid w:val="00D66E5F"/>
    <w:rsid w:val="00D6702E"/>
    <w:rsid w:val="00D67A4D"/>
    <w:rsid w:val="00D7565E"/>
    <w:rsid w:val="00D81AB7"/>
    <w:rsid w:val="00D82B5E"/>
    <w:rsid w:val="00D83FF2"/>
    <w:rsid w:val="00D84062"/>
    <w:rsid w:val="00D8413C"/>
    <w:rsid w:val="00D9177E"/>
    <w:rsid w:val="00D92B14"/>
    <w:rsid w:val="00D92F8B"/>
    <w:rsid w:val="00D93BC7"/>
    <w:rsid w:val="00D942C4"/>
    <w:rsid w:val="00D9548C"/>
    <w:rsid w:val="00D95AEC"/>
    <w:rsid w:val="00DA1327"/>
    <w:rsid w:val="00DA1807"/>
    <w:rsid w:val="00DA1FC8"/>
    <w:rsid w:val="00DA2CA5"/>
    <w:rsid w:val="00DA2DFF"/>
    <w:rsid w:val="00DB0330"/>
    <w:rsid w:val="00DB089E"/>
    <w:rsid w:val="00DB0A71"/>
    <w:rsid w:val="00DB1944"/>
    <w:rsid w:val="00DB3388"/>
    <w:rsid w:val="00DB3881"/>
    <w:rsid w:val="00DB3FD7"/>
    <w:rsid w:val="00DB50FA"/>
    <w:rsid w:val="00DB584D"/>
    <w:rsid w:val="00DB5B3A"/>
    <w:rsid w:val="00DB6D43"/>
    <w:rsid w:val="00DC0075"/>
    <w:rsid w:val="00DC0E61"/>
    <w:rsid w:val="00DC15BD"/>
    <w:rsid w:val="00DC167D"/>
    <w:rsid w:val="00DC1F1C"/>
    <w:rsid w:val="00DC3534"/>
    <w:rsid w:val="00DC53FC"/>
    <w:rsid w:val="00DC6B80"/>
    <w:rsid w:val="00DC6D12"/>
    <w:rsid w:val="00DD129B"/>
    <w:rsid w:val="00DD2298"/>
    <w:rsid w:val="00DD24AF"/>
    <w:rsid w:val="00DD4020"/>
    <w:rsid w:val="00DD593D"/>
    <w:rsid w:val="00DD6041"/>
    <w:rsid w:val="00DD6A49"/>
    <w:rsid w:val="00DE160C"/>
    <w:rsid w:val="00DE16F4"/>
    <w:rsid w:val="00DE2212"/>
    <w:rsid w:val="00DE32E6"/>
    <w:rsid w:val="00DE3EC8"/>
    <w:rsid w:val="00DE419B"/>
    <w:rsid w:val="00DE4697"/>
    <w:rsid w:val="00DE51C8"/>
    <w:rsid w:val="00DE6DBC"/>
    <w:rsid w:val="00DF0B69"/>
    <w:rsid w:val="00DF2704"/>
    <w:rsid w:val="00DF272E"/>
    <w:rsid w:val="00DF427B"/>
    <w:rsid w:val="00DF4CB0"/>
    <w:rsid w:val="00DF62A7"/>
    <w:rsid w:val="00DF63B0"/>
    <w:rsid w:val="00DF667E"/>
    <w:rsid w:val="00E0085F"/>
    <w:rsid w:val="00E009B9"/>
    <w:rsid w:val="00E00FE5"/>
    <w:rsid w:val="00E0165E"/>
    <w:rsid w:val="00E03070"/>
    <w:rsid w:val="00E0446C"/>
    <w:rsid w:val="00E0635B"/>
    <w:rsid w:val="00E065AA"/>
    <w:rsid w:val="00E1028F"/>
    <w:rsid w:val="00E1032E"/>
    <w:rsid w:val="00E12B7A"/>
    <w:rsid w:val="00E14C0B"/>
    <w:rsid w:val="00E15ABE"/>
    <w:rsid w:val="00E1725C"/>
    <w:rsid w:val="00E17EC0"/>
    <w:rsid w:val="00E208E1"/>
    <w:rsid w:val="00E21441"/>
    <w:rsid w:val="00E218CC"/>
    <w:rsid w:val="00E21C4A"/>
    <w:rsid w:val="00E22C9B"/>
    <w:rsid w:val="00E239F2"/>
    <w:rsid w:val="00E23AB3"/>
    <w:rsid w:val="00E23E3D"/>
    <w:rsid w:val="00E245B1"/>
    <w:rsid w:val="00E24E01"/>
    <w:rsid w:val="00E25FD3"/>
    <w:rsid w:val="00E26ED2"/>
    <w:rsid w:val="00E274B0"/>
    <w:rsid w:val="00E300C2"/>
    <w:rsid w:val="00E303A2"/>
    <w:rsid w:val="00E31AF5"/>
    <w:rsid w:val="00E32FE4"/>
    <w:rsid w:val="00E337E4"/>
    <w:rsid w:val="00E33ABC"/>
    <w:rsid w:val="00E37EA9"/>
    <w:rsid w:val="00E40632"/>
    <w:rsid w:val="00E40E71"/>
    <w:rsid w:val="00E4162E"/>
    <w:rsid w:val="00E43551"/>
    <w:rsid w:val="00E43B59"/>
    <w:rsid w:val="00E450C9"/>
    <w:rsid w:val="00E452B9"/>
    <w:rsid w:val="00E452FF"/>
    <w:rsid w:val="00E456DD"/>
    <w:rsid w:val="00E46F1B"/>
    <w:rsid w:val="00E47480"/>
    <w:rsid w:val="00E47809"/>
    <w:rsid w:val="00E50D19"/>
    <w:rsid w:val="00E51186"/>
    <w:rsid w:val="00E54436"/>
    <w:rsid w:val="00E56EFA"/>
    <w:rsid w:val="00E56FFD"/>
    <w:rsid w:val="00E6021E"/>
    <w:rsid w:val="00E60566"/>
    <w:rsid w:val="00E61FC1"/>
    <w:rsid w:val="00E62D23"/>
    <w:rsid w:val="00E62F04"/>
    <w:rsid w:val="00E66C3D"/>
    <w:rsid w:val="00E671D0"/>
    <w:rsid w:val="00E679E2"/>
    <w:rsid w:val="00E700D3"/>
    <w:rsid w:val="00E71E8F"/>
    <w:rsid w:val="00E720C2"/>
    <w:rsid w:val="00E72509"/>
    <w:rsid w:val="00E742D9"/>
    <w:rsid w:val="00E7636C"/>
    <w:rsid w:val="00E76B52"/>
    <w:rsid w:val="00E80F5A"/>
    <w:rsid w:val="00E80FDF"/>
    <w:rsid w:val="00E81263"/>
    <w:rsid w:val="00E81DFE"/>
    <w:rsid w:val="00E82672"/>
    <w:rsid w:val="00E85BCC"/>
    <w:rsid w:val="00E86E94"/>
    <w:rsid w:val="00E87B1C"/>
    <w:rsid w:val="00E92E0A"/>
    <w:rsid w:val="00E94271"/>
    <w:rsid w:val="00E94B66"/>
    <w:rsid w:val="00E94D0F"/>
    <w:rsid w:val="00E96CE8"/>
    <w:rsid w:val="00E97E02"/>
    <w:rsid w:val="00EA2304"/>
    <w:rsid w:val="00EA65C7"/>
    <w:rsid w:val="00EA7E4E"/>
    <w:rsid w:val="00EA7F46"/>
    <w:rsid w:val="00EB137F"/>
    <w:rsid w:val="00EB3AA3"/>
    <w:rsid w:val="00EB40FB"/>
    <w:rsid w:val="00EB662F"/>
    <w:rsid w:val="00EB6DC9"/>
    <w:rsid w:val="00EC00F0"/>
    <w:rsid w:val="00EC0498"/>
    <w:rsid w:val="00EC145F"/>
    <w:rsid w:val="00EC23FC"/>
    <w:rsid w:val="00EC262F"/>
    <w:rsid w:val="00EC35B2"/>
    <w:rsid w:val="00EC5265"/>
    <w:rsid w:val="00EC78BA"/>
    <w:rsid w:val="00EC78D6"/>
    <w:rsid w:val="00ED083E"/>
    <w:rsid w:val="00ED0A88"/>
    <w:rsid w:val="00ED0CC6"/>
    <w:rsid w:val="00ED2F99"/>
    <w:rsid w:val="00ED40A8"/>
    <w:rsid w:val="00ED48DD"/>
    <w:rsid w:val="00ED4955"/>
    <w:rsid w:val="00ED4CF1"/>
    <w:rsid w:val="00ED5548"/>
    <w:rsid w:val="00ED6F00"/>
    <w:rsid w:val="00ED70D6"/>
    <w:rsid w:val="00ED78A9"/>
    <w:rsid w:val="00ED7C19"/>
    <w:rsid w:val="00ED7EFC"/>
    <w:rsid w:val="00EE007F"/>
    <w:rsid w:val="00EE0DEA"/>
    <w:rsid w:val="00EE1640"/>
    <w:rsid w:val="00EE32B1"/>
    <w:rsid w:val="00EE5479"/>
    <w:rsid w:val="00EE58CB"/>
    <w:rsid w:val="00EE5C5B"/>
    <w:rsid w:val="00EE7A10"/>
    <w:rsid w:val="00EE7D80"/>
    <w:rsid w:val="00EF09DF"/>
    <w:rsid w:val="00EF1629"/>
    <w:rsid w:val="00EF3F33"/>
    <w:rsid w:val="00EF541E"/>
    <w:rsid w:val="00EF55EA"/>
    <w:rsid w:val="00EF5ED4"/>
    <w:rsid w:val="00EF641B"/>
    <w:rsid w:val="00EF6958"/>
    <w:rsid w:val="00EF7BA6"/>
    <w:rsid w:val="00F02EA2"/>
    <w:rsid w:val="00F03B7B"/>
    <w:rsid w:val="00F04807"/>
    <w:rsid w:val="00F06079"/>
    <w:rsid w:val="00F07E29"/>
    <w:rsid w:val="00F10F2F"/>
    <w:rsid w:val="00F11498"/>
    <w:rsid w:val="00F126AD"/>
    <w:rsid w:val="00F12EB1"/>
    <w:rsid w:val="00F15BBA"/>
    <w:rsid w:val="00F16AF3"/>
    <w:rsid w:val="00F16C4B"/>
    <w:rsid w:val="00F1799F"/>
    <w:rsid w:val="00F221CC"/>
    <w:rsid w:val="00F2269C"/>
    <w:rsid w:val="00F23D76"/>
    <w:rsid w:val="00F25921"/>
    <w:rsid w:val="00F2660E"/>
    <w:rsid w:val="00F30993"/>
    <w:rsid w:val="00F325C3"/>
    <w:rsid w:val="00F335AD"/>
    <w:rsid w:val="00F33EFA"/>
    <w:rsid w:val="00F34AFE"/>
    <w:rsid w:val="00F34FCD"/>
    <w:rsid w:val="00F35E55"/>
    <w:rsid w:val="00F36176"/>
    <w:rsid w:val="00F3761F"/>
    <w:rsid w:val="00F413B2"/>
    <w:rsid w:val="00F41D2A"/>
    <w:rsid w:val="00F42DE5"/>
    <w:rsid w:val="00F42ECD"/>
    <w:rsid w:val="00F43263"/>
    <w:rsid w:val="00F45D02"/>
    <w:rsid w:val="00F47EF0"/>
    <w:rsid w:val="00F508EA"/>
    <w:rsid w:val="00F50B65"/>
    <w:rsid w:val="00F56F77"/>
    <w:rsid w:val="00F577D7"/>
    <w:rsid w:val="00F6226E"/>
    <w:rsid w:val="00F62915"/>
    <w:rsid w:val="00F62917"/>
    <w:rsid w:val="00F63D78"/>
    <w:rsid w:val="00F641BF"/>
    <w:rsid w:val="00F646A2"/>
    <w:rsid w:val="00F706D8"/>
    <w:rsid w:val="00F70792"/>
    <w:rsid w:val="00F71DF2"/>
    <w:rsid w:val="00F73BCC"/>
    <w:rsid w:val="00F74C92"/>
    <w:rsid w:val="00F7522D"/>
    <w:rsid w:val="00F76079"/>
    <w:rsid w:val="00F76D77"/>
    <w:rsid w:val="00F80C6B"/>
    <w:rsid w:val="00F81048"/>
    <w:rsid w:val="00F82514"/>
    <w:rsid w:val="00F8437A"/>
    <w:rsid w:val="00F84EA6"/>
    <w:rsid w:val="00F8759F"/>
    <w:rsid w:val="00F90330"/>
    <w:rsid w:val="00F90552"/>
    <w:rsid w:val="00F90557"/>
    <w:rsid w:val="00F90614"/>
    <w:rsid w:val="00F9240F"/>
    <w:rsid w:val="00F94D2E"/>
    <w:rsid w:val="00F9627E"/>
    <w:rsid w:val="00F965CF"/>
    <w:rsid w:val="00F9684B"/>
    <w:rsid w:val="00F97AC3"/>
    <w:rsid w:val="00FA1320"/>
    <w:rsid w:val="00FA1FE5"/>
    <w:rsid w:val="00FA3997"/>
    <w:rsid w:val="00FA4B08"/>
    <w:rsid w:val="00FA4C7A"/>
    <w:rsid w:val="00FA6A1D"/>
    <w:rsid w:val="00FA6B49"/>
    <w:rsid w:val="00FB4629"/>
    <w:rsid w:val="00FB5154"/>
    <w:rsid w:val="00FB5FDC"/>
    <w:rsid w:val="00FB6219"/>
    <w:rsid w:val="00FB72EF"/>
    <w:rsid w:val="00FC18D9"/>
    <w:rsid w:val="00FC20C2"/>
    <w:rsid w:val="00FC2B14"/>
    <w:rsid w:val="00FC3973"/>
    <w:rsid w:val="00FC3DC6"/>
    <w:rsid w:val="00FC41BE"/>
    <w:rsid w:val="00FC4998"/>
    <w:rsid w:val="00FC5214"/>
    <w:rsid w:val="00FC5B16"/>
    <w:rsid w:val="00FC625C"/>
    <w:rsid w:val="00FD1D55"/>
    <w:rsid w:val="00FD33AD"/>
    <w:rsid w:val="00FD3635"/>
    <w:rsid w:val="00FD4ED3"/>
    <w:rsid w:val="00FD502B"/>
    <w:rsid w:val="00FD6685"/>
    <w:rsid w:val="00FD6915"/>
    <w:rsid w:val="00FD7285"/>
    <w:rsid w:val="00FE0730"/>
    <w:rsid w:val="00FE0B2D"/>
    <w:rsid w:val="00FE13A1"/>
    <w:rsid w:val="00FE2370"/>
    <w:rsid w:val="00FE2BF1"/>
    <w:rsid w:val="00FE2E8C"/>
    <w:rsid w:val="00FE4954"/>
    <w:rsid w:val="00FE4DEF"/>
    <w:rsid w:val="00FE4FE1"/>
    <w:rsid w:val="00FE7159"/>
    <w:rsid w:val="00FE7A6F"/>
    <w:rsid w:val="00FF1045"/>
    <w:rsid w:val="00FF26AE"/>
    <w:rsid w:val="00FF2B40"/>
    <w:rsid w:val="00FF2EB9"/>
    <w:rsid w:val="00FF3482"/>
    <w:rsid w:val="00FF3B46"/>
    <w:rsid w:val="00FF422B"/>
    <w:rsid w:val="00FF4B6A"/>
    <w:rsid w:val="00FF59E5"/>
    <w:rsid w:val="00FF62AA"/>
    <w:rsid w:val="00FF79BA"/>
    <w:rsid w:val="00FF7DBA"/>
    <w:rsid w:val="4320CFA3"/>
    <w:rsid w:val="7E457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60898B65"/>
  <w15:chartTrackingRefBased/>
  <w15:docId w15:val="{E8E31F3E-493F-49B4-B1A5-082723D57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D0E7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0E71"/>
  </w:style>
  <w:style w:type="paragraph" w:styleId="Piedepgina">
    <w:name w:val="footer"/>
    <w:basedOn w:val="Normal"/>
    <w:link w:val="PiedepginaCar"/>
    <w:uiPriority w:val="99"/>
    <w:unhideWhenUsed/>
    <w:rsid w:val="005D0E7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0E71"/>
  </w:style>
  <w:style w:type="paragraph" w:styleId="NormalWeb">
    <w:name w:val="Normal (Web)"/>
    <w:basedOn w:val="Normal"/>
    <w:uiPriority w:val="99"/>
    <w:unhideWhenUsed/>
    <w:rsid w:val="007B252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s-ES"/>
    </w:rPr>
  </w:style>
  <w:style w:type="character" w:styleId="AcrnimoHTML">
    <w:name w:val="HTML Acronym"/>
    <w:basedOn w:val="Fuentedeprrafopredeter"/>
    <w:uiPriority w:val="99"/>
    <w:semiHidden/>
    <w:unhideWhenUsed/>
    <w:rsid w:val="00132284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66E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66E7B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gp">
    <w:name w:val="gp"/>
    <w:basedOn w:val="Fuentedeprrafopredeter"/>
    <w:rsid w:val="00A66E7B"/>
  </w:style>
  <w:style w:type="paragraph" w:styleId="Prrafodelista">
    <w:name w:val="List Paragraph"/>
    <w:basedOn w:val="Normal"/>
    <w:uiPriority w:val="34"/>
    <w:qFormat/>
    <w:rsid w:val="00A535B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A635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635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03A0E"/>
    <w:rPr>
      <w:color w:val="954F72" w:themeColor="followedHyperlink"/>
      <w:u w:val="single"/>
    </w:rPr>
  </w:style>
  <w:style w:type="paragraph" w:styleId="Revisin">
    <w:name w:val="Revision"/>
    <w:hidden/>
    <w:uiPriority w:val="99"/>
    <w:semiHidden/>
    <w:rsid w:val="002D7875"/>
    <w:pPr>
      <w:spacing w:after="0" w:line="240" w:lineRule="auto"/>
    </w:pPr>
  </w:style>
  <w:style w:type="character" w:styleId="CdigoHTML">
    <w:name w:val="HTML Code"/>
    <w:basedOn w:val="Fuentedeprrafopredeter"/>
    <w:uiPriority w:val="99"/>
    <w:semiHidden/>
    <w:unhideWhenUsed/>
    <w:rsid w:val="001D6027"/>
    <w:rPr>
      <w:rFonts w:ascii="Courier New" w:eastAsia="Times New Roman" w:hAnsi="Courier New" w:cs="Courier New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AB17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6D73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fieldchar">
    <w:name w:val="o_field_char"/>
    <w:basedOn w:val="Fuentedeprrafopredeter"/>
    <w:rsid w:val="009E049C"/>
  </w:style>
  <w:style w:type="character" w:customStyle="1" w:styleId="oeimportreportmessage">
    <w:name w:val="oe_import_report_message"/>
    <w:basedOn w:val="Fuentedeprrafopredeter"/>
    <w:rsid w:val="000D0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25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2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9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1" Type="http://schemas.openxmlformats.org/officeDocument/2006/relationships/hyperlink" Target="#contenido"/><Relationship Id="rId24" Type="http://schemas.openxmlformats.org/officeDocument/2006/relationships/image" Target="media/image10.png"/><Relationship Id="rId32" Type="http://schemas.openxmlformats.org/officeDocument/2006/relationships/hyperlink" Target="https://www.youtube.com/watch?v=m9jUeUi2OcI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1.png"/><Relationship Id="rId66" Type="http://schemas.openxmlformats.org/officeDocument/2006/relationships/image" Target="media/image48.png"/><Relationship Id="rId74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43.png"/><Relationship Id="rId19" Type="http://schemas.openxmlformats.org/officeDocument/2006/relationships/hyperlink" Target="https://ateneolab.com/blog/odoo-1/novedades-de-odoo-14-1" TargetMode="External"/><Relationship Id="rId14" Type="http://schemas.openxmlformats.org/officeDocument/2006/relationships/hyperlink" Target="https://fpdistancia.educa.jcyl.es/pluginfile.php/240529/mod_assign/intro/SGE04/SGE04_RecursosTarea/SGE04_AUX_SOLUCIONTAREA_25_datosproductos.csv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image" Target="media/image46.png"/><Relationship Id="rId69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72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apps.odoo.com/apps/6.1/l10n_es_hr_nominas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10.png"/><Relationship Id="rId67" Type="http://schemas.openxmlformats.org/officeDocument/2006/relationships/image" Target="media/image49.png"/><Relationship Id="rId20" Type="http://schemas.openxmlformats.org/officeDocument/2006/relationships/hyperlink" Target="https://www.youtube.com/watch?v=019m06Upw-0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4.png"/><Relationship Id="rId7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390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svg"/><Relationship Id="rId18" Type="http://schemas.openxmlformats.org/officeDocument/2006/relationships/image" Target="media/image6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370.png"/><Relationship Id="rId7" Type="http://schemas.openxmlformats.org/officeDocument/2006/relationships/settings" Target="settings.xml"/><Relationship Id="rId71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OneDrive%20-%20Educacyl\DAM_2\Docs\rodriguez_jimenez_roberto_XXX00_Tare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C65AFC3EB976E46A15E55CCFA6A970A" ma:contentTypeVersion="10" ma:contentTypeDescription="Crear nuevo documento." ma:contentTypeScope="" ma:versionID="1d3586cb235ed047c689803e140cd899">
  <xsd:schema xmlns:xsd="http://www.w3.org/2001/XMLSchema" xmlns:xs="http://www.w3.org/2001/XMLSchema" xmlns:p="http://schemas.microsoft.com/office/2006/metadata/properties" xmlns:ns3="fb83440b-4ad9-4784-85d4-5144900c2536" targetNamespace="http://schemas.microsoft.com/office/2006/metadata/properties" ma:root="true" ma:fieldsID="798926e6729f265cb5c962676b3ab909" ns3:_="">
    <xsd:import namespace="fb83440b-4ad9-4784-85d4-5144900c253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83440b-4ad9-4784-85d4-5144900c25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ABAE8CB-757D-4F1D-A77B-27A89D14A2A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7C563A2-AACD-431D-89BA-70BE9BB338C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9AAC00C-83BF-4082-9934-A315529F2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83440b-4ad9-4784-85d4-5144900c25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17A24D-22EB-4205-90BB-51DA2840079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rodriguez_jimenez_roberto_XXX00_Tarea.dotx</Template>
  <TotalTime>3025</TotalTime>
  <Pages>19</Pages>
  <Words>2951</Words>
  <Characters>16231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Rodríguez Jiménez</dc:creator>
  <cp:keywords/>
  <dc:description/>
  <cp:lastModifiedBy>ROBERTO RODRÍGUEZ JIMÉNEZ</cp:lastModifiedBy>
  <cp:revision>652</cp:revision>
  <cp:lastPrinted>2022-02-18T07:02:00Z</cp:lastPrinted>
  <dcterms:created xsi:type="dcterms:W3CDTF">2022-02-05T05:24:00Z</dcterms:created>
  <dcterms:modified xsi:type="dcterms:W3CDTF">2022-03-23T05:59:00Z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0x0101009C65AFC3EB976E46A15E55CCFA6A970A</vt:lpwstr>
  </property>
</Properties>
</file>